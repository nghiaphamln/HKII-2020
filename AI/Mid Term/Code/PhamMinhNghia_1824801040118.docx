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F7AC2" w14:textId="00242C5B" w:rsidR="00E42F9D" w:rsidRPr="007E7FF7" w:rsidRDefault="00294A42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 xml:space="preserve">  </w:t>
      </w:r>
      <w:r w:rsidR="00E42F9D" w:rsidRPr="00B10E7E">
        <w:rPr>
          <w:b/>
          <w:bCs/>
          <w:sz w:val="28"/>
          <w:szCs w:val="28"/>
          <w:lang w:val="en"/>
        </w:rPr>
        <w:t>TR</w:t>
      </w:r>
      <w:r w:rsidR="00E42F9D" w:rsidRPr="00B10E7E">
        <w:rPr>
          <w:b/>
          <w:bCs/>
          <w:sz w:val="28"/>
          <w:szCs w:val="28"/>
          <w:lang w:val="vi-VN"/>
        </w:rPr>
        <w:t>ƯỜNG ĐẠI HỌC T</w:t>
      </w:r>
      <w:r w:rsidR="00E42F9D">
        <w:rPr>
          <w:rFonts w:eastAsiaTheme="minorEastAsia" w:hint="eastAsia"/>
          <w:b/>
          <w:bCs/>
          <w:sz w:val="28"/>
          <w:szCs w:val="28"/>
          <w:lang w:val="vi-VN" w:eastAsia="ja-JP"/>
        </w:rPr>
        <w:t>HỦ DẦU MỘT</w:t>
      </w:r>
      <w:r w:rsidR="00E42F9D" w:rsidRPr="00B10E7E">
        <w:rPr>
          <w:sz w:val="28"/>
          <w:szCs w:val="28"/>
          <w:lang w:val="vi-VN"/>
        </w:rPr>
        <w:t xml:space="preserve"> </w:t>
      </w:r>
    </w:p>
    <w:p w14:paraId="27A55146" w14:textId="77777777" w:rsidR="00E42F9D" w:rsidRPr="00B10E7E" w:rsidRDefault="00E42F9D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rFonts w:eastAsiaTheme="minorEastAsia" w:hint="eastAsia"/>
          <w:b/>
          <w:bCs/>
          <w:sz w:val="28"/>
          <w:szCs w:val="28"/>
          <w:lang w:val="en" w:eastAsia="ja-JP"/>
        </w:rPr>
        <w:t>VIỆN KỸ THUẬT CÔNG NGHỆ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0C2BBA62" w14:textId="77777777" w:rsidR="00E42F9D" w:rsidRPr="00B10E7E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0499EDD0" w14:textId="77777777" w:rsidR="00E42F9D" w:rsidRPr="00B10E7E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eastAsia="ja-JP"/>
        </w:rPr>
        <w:drawing>
          <wp:inline distT="0" distB="0" distL="0" distR="0" wp14:anchorId="25E550F3" wp14:editId="695F323F">
            <wp:extent cx="1937468" cy="116378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DM Univers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74" cy="11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E7C" w14:textId="77777777" w:rsidR="00E42F9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11E39E30" w14:textId="77777777" w:rsidR="00E42F9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64384152" w14:textId="77777777" w:rsidR="00E42F9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5D2ED53B" w14:textId="77777777" w:rsidR="00F00838" w:rsidRDefault="00D34D21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b/>
          <w:bCs/>
          <w:sz w:val="32"/>
          <w:szCs w:val="32"/>
          <w:lang w:val="en"/>
        </w:rPr>
        <w:tab/>
      </w:r>
      <w:r w:rsidR="00F00838">
        <w:rPr>
          <w:b/>
          <w:bCs/>
          <w:sz w:val="32"/>
          <w:szCs w:val="32"/>
          <w:lang w:val="en"/>
        </w:rPr>
        <w:t xml:space="preserve">BÀI TẬP </w:t>
      </w:r>
      <w:r w:rsidR="00F00838">
        <w:rPr>
          <w:rFonts w:eastAsiaTheme="minorEastAsia" w:hint="eastAsia"/>
          <w:b/>
          <w:bCs/>
          <w:sz w:val="32"/>
          <w:szCs w:val="32"/>
          <w:lang w:val="en" w:eastAsia="ja-JP"/>
        </w:rPr>
        <w:t>GIỮA KỲ</w:t>
      </w:r>
    </w:p>
    <w:p w14:paraId="68B72E98" w14:textId="77777777" w:rsidR="003218FF" w:rsidRPr="00B10E7E" w:rsidRDefault="00DB7595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MÔN </w:t>
      </w:r>
      <w:r w:rsidR="002948F1">
        <w:rPr>
          <w:rFonts w:eastAsiaTheme="minorEastAsia" w:hint="eastAsia"/>
          <w:b/>
          <w:bCs/>
          <w:sz w:val="32"/>
          <w:szCs w:val="32"/>
          <w:lang w:val="en" w:eastAsia="ja-JP"/>
        </w:rPr>
        <w:t>NHẬP MÔN TRÍ TUỆ NHÂN TẠO</w:t>
      </w:r>
    </w:p>
    <w:p w14:paraId="56836837" w14:textId="77777777" w:rsidR="003218FF" w:rsidRPr="00B10E7E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0A41EE82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1E67B39E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0B626555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58D61271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8E6B78" w14:textId="77777777" w:rsidR="003218FF" w:rsidRP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1DBD9C15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E19A20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869BC90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B73A7DE" w14:textId="479B36B6" w:rsidR="003218FF" w:rsidRPr="00133FC1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6512D8">
        <w:rPr>
          <w:b/>
          <w:bCs/>
          <w:sz w:val="28"/>
          <w:szCs w:val="28"/>
        </w:rPr>
        <w:t>PHẠM MINH NGHĨA - 1824801040118</w:t>
      </w:r>
    </w:p>
    <w:p w14:paraId="7EFBDB64" w14:textId="329D11DE" w:rsidR="003218FF" w:rsidRPr="00133FC1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133FC1">
        <w:rPr>
          <w:b/>
          <w:bCs/>
          <w:sz w:val="28"/>
          <w:szCs w:val="28"/>
        </w:rPr>
        <w:t>D18HT02</w:t>
      </w:r>
    </w:p>
    <w:p w14:paraId="1F1C932D" w14:textId="24F82A61" w:rsidR="003218FF" w:rsidRPr="00694839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694839">
        <w:rPr>
          <w:b/>
          <w:bCs/>
          <w:sz w:val="28"/>
          <w:szCs w:val="28"/>
        </w:rPr>
        <w:t>2018-2023</w:t>
      </w:r>
    </w:p>
    <w:p w14:paraId="2646E4F7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8CA9361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E8493D4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1F281092" w14:textId="77777777" w:rsid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5F1081BC" w14:textId="77777777" w:rsidR="002948F1" w:rsidRPr="002948F1" w:rsidRDefault="002948F1" w:rsidP="003218FF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lang w:val="vi-VN" w:eastAsia="ja-JP"/>
        </w:rPr>
      </w:pPr>
    </w:p>
    <w:p w14:paraId="174DFB31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5AA3DE0" w14:textId="5772C7F7" w:rsidR="00B118C8" w:rsidRPr="00E862FD" w:rsidRDefault="00C3579C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E862FD" w:rsidSect="00294A42">
          <w:headerReference w:type="default" r:id="rId9"/>
          <w:pgSz w:w="12240" w:h="15840"/>
          <w:pgMar w:top="1985" w:right="1134" w:bottom="1701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b/>
          <w:bCs/>
          <w:iCs/>
          <w:sz w:val="28"/>
          <w:szCs w:val="28"/>
        </w:rPr>
        <w:t>BÌNH DƯƠNG</w:t>
      </w:r>
      <w:r w:rsidR="003218FF" w:rsidRPr="00CA1C39">
        <w:rPr>
          <w:b/>
          <w:bCs/>
          <w:iCs/>
          <w:sz w:val="28"/>
          <w:szCs w:val="28"/>
          <w:lang w:val="vi-VN"/>
        </w:rPr>
        <w:t>, NĂM 20</w:t>
      </w:r>
      <w:r w:rsidR="002948F1">
        <w:rPr>
          <w:rFonts w:eastAsiaTheme="minorEastAsia" w:hint="eastAsia"/>
          <w:b/>
          <w:bCs/>
          <w:iCs/>
          <w:sz w:val="28"/>
          <w:szCs w:val="28"/>
          <w:lang w:val="vi-VN" w:eastAsia="ja-JP"/>
        </w:rPr>
        <w:t>21</w:t>
      </w:r>
    </w:p>
    <w:p w14:paraId="0F148143" w14:textId="13E014E8" w:rsidR="00E42F9D" w:rsidRPr="00E42F9D" w:rsidRDefault="00294A42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>
        <w:rPr>
          <w:bCs/>
          <w:sz w:val="28"/>
          <w:szCs w:val="28"/>
        </w:rPr>
        <w:lastRenderedPageBreak/>
        <w:t xml:space="preserve">  </w:t>
      </w:r>
      <w:r w:rsidR="00E42F9D" w:rsidRPr="00E42F9D">
        <w:rPr>
          <w:b/>
          <w:bCs/>
          <w:sz w:val="28"/>
          <w:szCs w:val="28"/>
          <w:lang w:val="vi-VN"/>
        </w:rPr>
        <w:t>TR</w:t>
      </w:r>
      <w:r w:rsidR="00E42F9D" w:rsidRPr="00B10E7E">
        <w:rPr>
          <w:b/>
          <w:bCs/>
          <w:sz w:val="28"/>
          <w:szCs w:val="28"/>
          <w:lang w:val="vi-VN"/>
        </w:rPr>
        <w:t>ƯỜNG ĐẠI HỌC T</w:t>
      </w:r>
      <w:r w:rsidR="00E42F9D">
        <w:rPr>
          <w:rFonts w:eastAsiaTheme="minorEastAsia" w:hint="eastAsia"/>
          <w:b/>
          <w:bCs/>
          <w:sz w:val="28"/>
          <w:szCs w:val="28"/>
          <w:lang w:val="vi-VN" w:eastAsia="ja-JP"/>
        </w:rPr>
        <w:t>HỦ DẦU MỘT</w:t>
      </w:r>
      <w:r w:rsidR="00E42F9D" w:rsidRPr="00B10E7E">
        <w:rPr>
          <w:sz w:val="28"/>
          <w:szCs w:val="28"/>
          <w:lang w:val="vi-VN"/>
        </w:rPr>
        <w:t xml:space="preserve"> </w:t>
      </w:r>
    </w:p>
    <w:p w14:paraId="20AF9460" w14:textId="77777777" w:rsidR="00E42F9D" w:rsidRPr="00B10E7E" w:rsidRDefault="00E42F9D" w:rsidP="00E42F9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rFonts w:eastAsiaTheme="minorEastAsia" w:hint="eastAsia"/>
          <w:b/>
          <w:bCs/>
          <w:sz w:val="28"/>
          <w:szCs w:val="28"/>
          <w:lang w:val="en" w:eastAsia="ja-JP"/>
        </w:rPr>
        <w:t>VIỆN KỸ THUẬT CÔNG NGHỆ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0ADBE0B9" w14:textId="77777777" w:rsidR="00E42F9D" w:rsidRPr="00B10E7E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3048D560" w14:textId="77777777" w:rsidR="00E42F9D" w:rsidRPr="00B10E7E" w:rsidRDefault="00E42F9D" w:rsidP="00E42F9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eastAsia="ja-JP"/>
        </w:rPr>
        <w:drawing>
          <wp:inline distT="0" distB="0" distL="0" distR="0" wp14:anchorId="04178F08" wp14:editId="16D6C7DA">
            <wp:extent cx="1937468" cy="116378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TDM Universit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74" cy="11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983E" w14:textId="77777777" w:rsidR="00E42F9D" w:rsidRDefault="00E42F9D" w:rsidP="00E42F9D">
      <w:pPr>
        <w:suppressAutoHyphens/>
        <w:autoSpaceDE w:val="0"/>
        <w:autoSpaceDN w:val="0"/>
        <w:adjustRightInd w:val="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</w:p>
    <w:p w14:paraId="17937099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E534A9E" w14:textId="77777777" w:rsidR="002948F1" w:rsidRDefault="002948F1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rFonts w:eastAsiaTheme="minorEastAsia"/>
          <w:b/>
          <w:bCs/>
          <w:sz w:val="32"/>
          <w:szCs w:val="32"/>
          <w:lang w:val="en" w:eastAsia="ja-JP"/>
        </w:rPr>
      </w:pPr>
      <w:r>
        <w:rPr>
          <w:b/>
          <w:bCs/>
          <w:sz w:val="32"/>
          <w:szCs w:val="32"/>
          <w:lang w:val="en"/>
        </w:rPr>
        <w:t xml:space="preserve">BÀI TẬP </w:t>
      </w:r>
      <w:r>
        <w:rPr>
          <w:rFonts w:eastAsiaTheme="minorEastAsia" w:hint="eastAsia"/>
          <w:b/>
          <w:bCs/>
          <w:sz w:val="32"/>
          <w:szCs w:val="32"/>
          <w:lang w:val="en" w:eastAsia="ja-JP"/>
        </w:rPr>
        <w:t>GIỮA KỲ</w:t>
      </w:r>
    </w:p>
    <w:p w14:paraId="2C62493F" w14:textId="77777777" w:rsidR="002948F1" w:rsidRPr="00B10E7E" w:rsidRDefault="002948F1" w:rsidP="002948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MÔN </w:t>
      </w:r>
      <w:r>
        <w:rPr>
          <w:rFonts w:eastAsiaTheme="minorEastAsia" w:hint="eastAsia"/>
          <w:b/>
          <w:bCs/>
          <w:sz w:val="32"/>
          <w:szCs w:val="32"/>
          <w:lang w:val="en" w:eastAsia="ja-JP"/>
        </w:rPr>
        <w:t>NHẬP MÔN TRÍ TUỆ NHÂN TẠO</w:t>
      </w:r>
    </w:p>
    <w:p w14:paraId="51A0B20E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1CDB9775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2F4E2B36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</w:p>
    <w:p w14:paraId="64DC89EF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7BA4956C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4055D3F" w14:textId="77777777" w:rsidR="002948F1" w:rsidRPr="003218FF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0CD73466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701DFEF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DF8941C" w14:textId="77777777" w:rsidR="002948F1" w:rsidRPr="00B10E7E" w:rsidRDefault="002948F1" w:rsidP="002948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456F088" w14:textId="42CAEA66" w:rsidR="002948F1" w:rsidRPr="00133FC1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6512D8">
        <w:rPr>
          <w:b/>
          <w:bCs/>
          <w:sz w:val="28"/>
          <w:szCs w:val="28"/>
        </w:rPr>
        <w:t>PHẠM MINH NGHĨA - 1824801040118</w:t>
      </w:r>
    </w:p>
    <w:p w14:paraId="36565CA3" w14:textId="4876E0B2" w:rsidR="002948F1" w:rsidRPr="00133FC1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133FC1">
        <w:rPr>
          <w:b/>
          <w:bCs/>
          <w:sz w:val="28"/>
          <w:szCs w:val="28"/>
        </w:rPr>
        <w:t>D18HT02</w:t>
      </w:r>
    </w:p>
    <w:p w14:paraId="2A2C9AC7" w14:textId="307BA074" w:rsidR="002948F1" w:rsidRPr="00133FC1" w:rsidRDefault="002948F1" w:rsidP="002948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 w:rsidR="00125329">
        <w:rPr>
          <w:b/>
          <w:bCs/>
          <w:sz w:val="28"/>
          <w:szCs w:val="28"/>
        </w:rPr>
        <w:t>20</w:t>
      </w:r>
      <w:r w:rsidRPr="00CA1C39">
        <w:rPr>
          <w:b/>
          <w:bCs/>
          <w:sz w:val="28"/>
          <w:szCs w:val="28"/>
          <w:lang w:val="vi-VN"/>
        </w:rPr>
        <w:t>1</w:t>
      </w:r>
      <w:r w:rsidR="00133FC1">
        <w:rPr>
          <w:b/>
          <w:bCs/>
          <w:sz w:val="28"/>
          <w:szCs w:val="28"/>
        </w:rPr>
        <w:t>8</w:t>
      </w:r>
      <w:r w:rsidR="00125329">
        <w:rPr>
          <w:b/>
          <w:bCs/>
          <w:sz w:val="28"/>
          <w:szCs w:val="28"/>
        </w:rPr>
        <w:t>-2023</w:t>
      </w:r>
    </w:p>
    <w:p w14:paraId="0C3A9BAA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3F72744B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4E4292E" w14:textId="77777777" w:rsidR="002D462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600C8B92" w14:textId="77777777" w:rsidR="002D4629" w:rsidRPr="00CA1C3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5C535347" w14:textId="77777777" w:rsidR="003218FF" w:rsidRPr="00CA1C39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3AEB293" w14:textId="1753AB10" w:rsidR="00B118C8" w:rsidRPr="00E862FD" w:rsidRDefault="00C3579C" w:rsidP="003218FF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E862FD" w:rsidSect="005D5C20"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</w:rPr>
        <w:t xml:space="preserve">BÌNH </w:t>
      </w:r>
      <w:proofErr w:type="gramStart"/>
      <w:r>
        <w:rPr>
          <w:b/>
          <w:bCs/>
          <w:iCs/>
          <w:sz w:val="28"/>
          <w:szCs w:val="28"/>
        </w:rPr>
        <w:t>DƯƠNG</w:t>
      </w:r>
      <w:r w:rsidR="003218FF" w:rsidRPr="00DB7595">
        <w:rPr>
          <w:b/>
          <w:bCs/>
          <w:iCs/>
          <w:sz w:val="28"/>
          <w:szCs w:val="28"/>
          <w:lang w:val="vi-VN"/>
        </w:rPr>
        <w:t>,  NĂM</w:t>
      </w:r>
      <w:proofErr w:type="gramEnd"/>
      <w:r w:rsidR="003218FF" w:rsidRPr="00DB7595">
        <w:rPr>
          <w:b/>
          <w:bCs/>
          <w:iCs/>
          <w:sz w:val="28"/>
          <w:szCs w:val="28"/>
          <w:lang w:val="vi-VN"/>
        </w:rPr>
        <w:t xml:space="preserve"> 20</w:t>
      </w:r>
      <w:r w:rsidR="002948F1">
        <w:rPr>
          <w:rFonts w:eastAsiaTheme="minorEastAsia" w:hint="eastAsia"/>
          <w:b/>
          <w:bCs/>
          <w:iCs/>
          <w:sz w:val="28"/>
          <w:szCs w:val="28"/>
          <w:lang w:val="vi-VN" w:eastAsia="ja-JP"/>
        </w:rPr>
        <w:t>21</w:t>
      </w:r>
    </w:p>
    <w:p w14:paraId="60055478" w14:textId="77777777" w:rsidR="00B118C8" w:rsidRPr="00B118C8" w:rsidRDefault="00B118C8" w:rsidP="002D796D">
      <w:pPr>
        <w:pStyle w:val="Chng"/>
        <w:jc w:val="center"/>
        <w:rPr>
          <w:lang w:val="vi-VN"/>
        </w:rPr>
      </w:pPr>
      <w:bookmarkStart w:id="0" w:name="_Toc387692906"/>
      <w:r w:rsidRPr="00B118C8">
        <w:rPr>
          <w:lang w:val="vi-VN"/>
        </w:rPr>
        <w:lastRenderedPageBreak/>
        <w:t>PHẦN ĐÁNH GIÁ CỦA GIẢNG VIÊN</w:t>
      </w:r>
      <w:bookmarkEnd w:id="0"/>
    </w:p>
    <w:p w14:paraId="478659BB" w14:textId="77777777" w:rsidR="00B118C8" w:rsidRPr="00DC2276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2D487C" w14:textId="3D0AE976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</w:r>
      <w:r w:rsidR="00911EC4" w:rsidRPr="006512D8">
        <w:rPr>
          <w:lang w:val="vi-VN"/>
        </w:rPr>
        <w:t>Bình Dương</w:t>
      </w:r>
      <w:r w:rsidRPr="00DC2276">
        <w:rPr>
          <w:lang w:val="vi-VN"/>
        </w:rPr>
        <w:t xml:space="preserve">, ngày     tháng   năm   </w:t>
      </w:r>
    </w:p>
    <w:p w14:paraId="4C425F97" w14:textId="77777777" w:rsidR="00B118C8" w:rsidRPr="00DC2276" w:rsidRDefault="00B118C8" w:rsidP="00B118C8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2959F395" w14:textId="77777777" w:rsidR="00B118C8" w:rsidRPr="00DC2276" w:rsidRDefault="00B118C8" w:rsidP="00B118C8">
      <w:pPr>
        <w:spacing w:after="200" w:line="276" w:lineRule="auto"/>
        <w:rPr>
          <w:lang w:val="vi-VN"/>
        </w:rPr>
      </w:pPr>
    </w:p>
    <w:p w14:paraId="7AE258CB" w14:textId="77777777" w:rsidR="00B118C8" w:rsidRPr="00DC2276" w:rsidRDefault="00B118C8" w:rsidP="00B118C8">
      <w:pPr>
        <w:pStyle w:val="Tiumccp1"/>
        <w:rPr>
          <w:sz w:val="32"/>
          <w:szCs w:val="32"/>
          <w:lang w:val="vi-VN"/>
        </w:rPr>
      </w:pPr>
      <w:r w:rsidRPr="00B118C8">
        <w:rPr>
          <w:lang w:val="vi-VN"/>
        </w:rPr>
        <w:br w:type="page"/>
      </w:r>
    </w:p>
    <w:p w14:paraId="58755064" w14:textId="77777777" w:rsidR="00DB7595" w:rsidRDefault="00DB7595">
      <w:pPr>
        <w:spacing w:after="200" w:line="276" w:lineRule="auto"/>
        <w:rPr>
          <w:sz w:val="26"/>
          <w:szCs w:val="26"/>
          <w:lang w:val="vi-VN"/>
        </w:rPr>
        <w:sectPr w:rsidR="00DB7595" w:rsidSect="00B118C8">
          <w:headerReference w:type="default" r:id="rId10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2799F4DB" w14:textId="77777777" w:rsidR="005315E1" w:rsidRDefault="005315E1" w:rsidP="002F40DE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b/>
          <w:sz w:val="32"/>
          <w:szCs w:val="32"/>
          <w:lang w:eastAsia="ja-JP"/>
        </w:rPr>
        <w:lastRenderedPageBreak/>
        <w:t>MỤC LỤC</w:t>
      </w:r>
    </w:p>
    <w:p w14:paraId="585337F2" w14:textId="77777777" w:rsidR="005315E1" w:rsidRPr="005315E1" w:rsidRDefault="005315E1" w:rsidP="002F40DE">
      <w:pPr>
        <w:tabs>
          <w:tab w:val="center" w:pos="6379"/>
        </w:tabs>
        <w:spacing w:line="276" w:lineRule="auto"/>
        <w:jc w:val="right"/>
        <w:rPr>
          <w:rFonts w:eastAsiaTheme="minorEastAsia"/>
          <w:b/>
          <w:i/>
          <w:sz w:val="32"/>
          <w:szCs w:val="32"/>
          <w:lang w:eastAsia="ja-JP"/>
        </w:rPr>
      </w:pPr>
      <w:r w:rsidRPr="005315E1">
        <w:rPr>
          <w:rFonts w:eastAsiaTheme="minorEastAsia" w:hint="eastAsia"/>
          <w:b/>
          <w:i/>
          <w:sz w:val="32"/>
          <w:szCs w:val="32"/>
          <w:lang w:eastAsia="ja-JP"/>
        </w:rPr>
        <w:t>Trang</w:t>
      </w:r>
    </w:p>
    <w:p w14:paraId="0B961636" w14:textId="77777777" w:rsidR="00C07737" w:rsidRDefault="00C07737" w:rsidP="002F40DE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</w:p>
    <w:p w14:paraId="17DEBA2F" w14:textId="26D31D1B" w:rsidR="005315E1" w:rsidRPr="00C07737" w:rsidRDefault="005315E1" w:rsidP="00DB32BB">
      <w:pPr>
        <w:tabs>
          <w:tab w:val="left" w:leader="dot" w:pos="8640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proofErr w:type="spellStart"/>
      <w:r w:rsidRPr="00C07737">
        <w:rPr>
          <w:rFonts w:eastAsiaTheme="minorEastAsia" w:hint="eastAsia"/>
          <w:b/>
          <w:sz w:val="32"/>
          <w:szCs w:val="32"/>
          <w:lang w:eastAsia="ja-JP"/>
        </w:rPr>
        <w:t>Bài</w:t>
      </w:r>
      <w:proofErr w:type="spellEnd"/>
      <w:r w:rsidRPr="00C07737">
        <w:rPr>
          <w:rFonts w:eastAsiaTheme="minorEastAsia" w:hint="eastAsia"/>
          <w:b/>
          <w:sz w:val="32"/>
          <w:szCs w:val="32"/>
          <w:lang w:eastAsia="ja-JP"/>
        </w:rPr>
        <w:t xml:space="preserve"> 1</w:t>
      </w:r>
      <w:r w:rsidR="00762FF3">
        <w:rPr>
          <w:rFonts w:eastAsiaTheme="minorEastAsia" w:hint="eastAsia"/>
          <w:b/>
          <w:sz w:val="32"/>
          <w:szCs w:val="32"/>
          <w:lang w:eastAsia="ja-JP"/>
        </w:rPr>
        <w:t>-</w:t>
      </w:r>
      <w:r w:rsidRPr="00C07737">
        <w:rPr>
          <w:rFonts w:eastAsiaTheme="minorEastAsia" w:hint="eastAsia"/>
          <w:b/>
          <w:sz w:val="32"/>
          <w:szCs w:val="32"/>
          <w:lang w:eastAsia="ja-JP"/>
        </w:rPr>
        <w:t xml:space="preserve"> Travel</w:t>
      </w:r>
      <w:r w:rsidR="002F40DE" w:rsidRPr="00C07737">
        <w:rPr>
          <w:rFonts w:eastAsiaTheme="minorEastAsia" w:hint="eastAsia"/>
          <w:b/>
          <w:sz w:val="32"/>
          <w:szCs w:val="32"/>
          <w:lang w:eastAsia="ja-JP"/>
        </w:rPr>
        <w:t>l</w:t>
      </w:r>
      <w:r w:rsidRPr="00C07737">
        <w:rPr>
          <w:rFonts w:eastAsiaTheme="minorEastAsia" w:hint="eastAsia"/>
          <w:b/>
          <w:sz w:val="32"/>
          <w:szCs w:val="32"/>
          <w:lang w:eastAsia="ja-JP"/>
        </w:rPr>
        <w:t>ing in Romania</w:t>
      </w:r>
      <w:r w:rsidR="00DB32BB">
        <w:rPr>
          <w:rFonts w:eastAsiaTheme="minorEastAsia"/>
          <w:b/>
          <w:sz w:val="32"/>
          <w:szCs w:val="32"/>
          <w:lang w:eastAsia="ja-JP"/>
        </w:rPr>
        <w:tab/>
        <w:t>2</w:t>
      </w:r>
    </w:p>
    <w:p w14:paraId="56996920" w14:textId="0EE8B0B4" w:rsidR="005315E1" w:rsidRPr="00C07737" w:rsidRDefault="002F40DE" w:rsidP="00DB32BB">
      <w:p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1.1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tả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cấu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trúc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2</w:t>
      </w:r>
    </w:p>
    <w:p w14:paraId="5662D879" w14:textId="5BB3E2D8" w:rsidR="005315E1" w:rsidRPr="00C07737" w:rsidRDefault="002F40DE" w:rsidP="00DB32BB">
      <w:p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1.2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Greedy Best First Search (Heuristic)</w:t>
      </w:r>
      <w:r w:rsidR="00DB32BB">
        <w:rPr>
          <w:rFonts w:eastAsiaTheme="minorEastAsia"/>
          <w:sz w:val="32"/>
          <w:szCs w:val="32"/>
          <w:lang w:eastAsia="ja-JP"/>
        </w:rPr>
        <w:tab/>
        <w:t>6</w:t>
      </w:r>
    </w:p>
    <w:p w14:paraId="291790B8" w14:textId="20C38625" w:rsidR="005315E1" w:rsidRPr="00C07737" w:rsidRDefault="005315E1" w:rsidP="00DB32BB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1.2.1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6</w:t>
      </w:r>
    </w:p>
    <w:p w14:paraId="0817B8DD" w14:textId="34E6B47D" w:rsidR="005315E1" w:rsidRPr="00C07737" w:rsidRDefault="005315E1" w:rsidP="00DB32BB">
      <w:pPr>
        <w:pStyle w:val="ListParagraph"/>
        <w:tabs>
          <w:tab w:val="left" w:leader="dot" w:pos="8640"/>
          <w:tab w:val="left" w:pos="873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1.2.2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7</w:t>
      </w:r>
    </w:p>
    <w:p w14:paraId="111BBDD8" w14:textId="4F138E25" w:rsidR="005315E1" w:rsidRPr="00C07737" w:rsidRDefault="00762FF3" w:rsidP="00DB32BB">
      <w:pPr>
        <w:pStyle w:val="ListParagraph"/>
        <w:numPr>
          <w:ilvl w:val="2"/>
          <w:numId w:val="15"/>
        </w:numPr>
        <w:tabs>
          <w:tab w:val="left" w:leader="dot" w:pos="8640"/>
          <w:tab w:val="left" w:pos="873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8</w:t>
      </w:r>
    </w:p>
    <w:p w14:paraId="704ECCDA" w14:textId="23485297" w:rsidR="005315E1" w:rsidRPr="00C07737" w:rsidRDefault="002F40DE" w:rsidP="00DB32BB">
      <w:pPr>
        <w:tabs>
          <w:tab w:val="left" w:leader="dot" w:pos="8640"/>
          <w:tab w:val="left" w:pos="873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1.3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A*</w:t>
      </w:r>
      <w:r w:rsidR="00DB32BB">
        <w:rPr>
          <w:rFonts w:eastAsiaTheme="minorEastAsia"/>
          <w:sz w:val="32"/>
          <w:szCs w:val="32"/>
          <w:lang w:eastAsia="ja-JP"/>
        </w:rPr>
        <w:tab/>
        <w:t>9</w:t>
      </w:r>
    </w:p>
    <w:p w14:paraId="1A15A8AE" w14:textId="6DE3E8E1" w:rsidR="00762FF3" w:rsidRDefault="005315E1" w:rsidP="00DB32BB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1.3.1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9</w:t>
      </w:r>
    </w:p>
    <w:p w14:paraId="4BF4DAD3" w14:textId="5ED72BD8" w:rsidR="00C07737" w:rsidRPr="00C07737" w:rsidRDefault="005315E1" w:rsidP="00DB32BB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1.3.2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10</w:t>
      </w:r>
    </w:p>
    <w:p w14:paraId="0B7BB2A9" w14:textId="583EDA6D" w:rsidR="005315E1" w:rsidRPr="00C07737" w:rsidRDefault="00C07737" w:rsidP="00DB32BB">
      <w:pPr>
        <w:pStyle w:val="ListParagraph"/>
        <w:tabs>
          <w:tab w:val="left" w:leader="dot" w:pos="8640"/>
        </w:tabs>
        <w:spacing w:line="276" w:lineRule="auto"/>
        <w:ind w:left="495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  </w:t>
      </w:r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1.3.3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DB32BB">
        <w:rPr>
          <w:rFonts w:eastAsiaTheme="minorEastAsia"/>
          <w:sz w:val="32"/>
          <w:szCs w:val="32"/>
          <w:lang w:eastAsia="ja-JP"/>
        </w:rPr>
        <w:tab/>
        <w:t>11</w:t>
      </w:r>
    </w:p>
    <w:p w14:paraId="2381C75A" w14:textId="77777777" w:rsidR="005315E1" w:rsidRPr="00C07737" w:rsidRDefault="005315E1" w:rsidP="00DB32BB">
      <w:pPr>
        <w:pStyle w:val="ListParagraph"/>
        <w:tabs>
          <w:tab w:val="center" w:pos="6379"/>
          <w:tab w:val="lef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44C985E3" w14:textId="4D673360" w:rsidR="005315E1" w:rsidRPr="00C07737" w:rsidRDefault="005315E1" w:rsidP="00DB32BB">
      <w:pPr>
        <w:tabs>
          <w:tab w:val="left" w:leader="dot" w:pos="8640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proofErr w:type="spellStart"/>
      <w:r w:rsidRPr="00C07737">
        <w:rPr>
          <w:rFonts w:eastAsiaTheme="minorEastAsia" w:hint="eastAsia"/>
          <w:b/>
          <w:sz w:val="32"/>
          <w:szCs w:val="32"/>
          <w:lang w:eastAsia="ja-JP"/>
        </w:rPr>
        <w:t>Bài</w:t>
      </w:r>
      <w:proofErr w:type="spellEnd"/>
      <w:r w:rsidRPr="00C07737">
        <w:rPr>
          <w:rFonts w:eastAsiaTheme="minorEastAsia" w:hint="eastAsia"/>
          <w:b/>
          <w:sz w:val="32"/>
          <w:szCs w:val="32"/>
          <w:lang w:eastAsia="ja-JP"/>
        </w:rPr>
        <w:t xml:space="preserve"> 2</w:t>
      </w:r>
      <w:r w:rsidR="00762FF3">
        <w:rPr>
          <w:rFonts w:eastAsiaTheme="minorEastAsia" w:hint="eastAsia"/>
          <w:b/>
          <w:sz w:val="32"/>
          <w:szCs w:val="32"/>
          <w:lang w:eastAsia="ja-JP"/>
        </w:rPr>
        <w:t>-</w:t>
      </w:r>
      <w:r w:rsidRPr="00C07737">
        <w:rPr>
          <w:rFonts w:eastAsiaTheme="minorEastAsia" w:hint="eastAsia"/>
          <w:b/>
          <w:sz w:val="32"/>
          <w:szCs w:val="32"/>
          <w:lang w:eastAsia="ja-JP"/>
        </w:rPr>
        <w:t xml:space="preserve"> Islands</w:t>
      </w:r>
      <w:r w:rsidR="00DB32BB">
        <w:rPr>
          <w:rFonts w:eastAsiaTheme="minorEastAsia"/>
          <w:b/>
          <w:sz w:val="32"/>
          <w:szCs w:val="32"/>
          <w:lang w:eastAsia="ja-JP"/>
        </w:rPr>
        <w:tab/>
        <w:t>12</w:t>
      </w:r>
    </w:p>
    <w:p w14:paraId="0222262B" w14:textId="3D3830C5" w:rsidR="005315E1" w:rsidRPr="00C07737" w:rsidRDefault="005315E1" w:rsidP="00DB32BB">
      <w:pPr>
        <w:pStyle w:val="ListParagraph"/>
        <w:numPr>
          <w:ilvl w:val="1"/>
          <w:numId w:val="16"/>
        </w:num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tả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cấu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trúc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  <w:r w:rsidR="00DB32BB">
        <w:rPr>
          <w:rFonts w:eastAsiaTheme="minorEastAsia"/>
          <w:sz w:val="32"/>
          <w:szCs w:val="32"/>
          <w:lang w:eastAsia="ja-JP"/>
        </w:rPr>
        <w:tab/>
        <w:t>12</w:t>
      </w:r>
    </w:p>
    <w:p w14:paraId="731EE4C8" w14:textId="12121167" w:rsidR="005315E1" w:rsidRPr="00C07737" w:rsidRDefault="002F40DE" w:rsidP="007C08E8">
      <w:p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2.2 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BFS </w:t>
      </w:r>
      <w:r w:rsidR="005315E1" w:rsidRPr="00C07737">
        <w:rPr>
          <w:rFonts w:eastAsiaTheme="minorEastAsia"/>
          <w:sz w:val="32"/>
          <w:szCs w:val="32"/>
          <w:lang w:eastAsia="ja-JP"/>
        </w:rPr>
        <w:t>–</w:t>
      </w:r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Breadth First Search</w:t>
      </w:r>
      <w:r w:rsidR="007C08E8">
        <w:rPr>
          <w:rFonts w:eastAsiaTheme="minorEastAsia"/>
          <w:sz w:val="32"/>
          <w:szCs w:val="32"/>
          <w:lang w:eastAsia="ja-JP"/>
        </w:rPr>
        <w:tab/>
        <w:t>13</w:t>
      </w:r>
    </w:p>
    <w:p w14:paraId="033BD076" w14:textId="370C812B" w:rsidR="005315E1" w:rsidRPr="00C07737" w:rsidRDefault="005315E1" w:rsidP="007C08E8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2.2.1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7C08E8">
        <w:rPr>
          <w:rFonts w:eastAsiaTheme="minorEastAsia"/>
          <w:sz w:val="32"/>
          <w:szCs w:val="32"/>
          <w:lang w:eastAsia="ja-JP"/>
        </w:rPr>
        <w:tab/>
        <w:t>1</w:t>
      </w:r>
      <w:r w:rsidR="00B13566">
        <w:rPr>
          <w:rFonts w:eastAsiaTheme="minorEastAsia"/>
          <w:sz w:val="32"/>
          <w:szCs w:val="32"/>
          <w:lang w:eastAsia="ja-JP"/>
        </w:rPr>
        <w:t>3</w:t>
      </w:r>
    </w:p>
    <w:p w14:paraId="28B8F664" w14:textId="24F3D423" w:rsidR="005315E1" w:rsidRPr="00C07737" w:rsidRDefault="005315E1" w:rsidP="007C08E8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2.2.2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7C08E8">
        <w:rPr>
          <w:rFonts w:eastAsiaTheme="minorEastAsia"/>
          <w:sz w:val="32"/>
          <w:szCs w:val="32"/>
          <w:lang w:eastAsia="ja-JP"/>
        </w:rPr>
        <w:tab/>
        <w:t>1</w:t>
      </w:r>
      <w:r w:rsidR="00B13566">
        <w:rPr>
          <w:rFonts w:eastAsiaTheme="minorEastAsia"/>
          <w:sz w:val="32"/>
          <w:szCs w:val="32"/>
          <w:lang w:eastAsia="ja-JP"/>
        </w:rPr>
        <w:t>4</w:t>
      </w:r>
    </w:p>
    <w:p w14:paraId="5AD124A8" w14:textId="018BD0B6" w:rsidR="005315E1" w:rsidRPr="00C07737" w:rsidRDefault="00762FF3" w:rsidP="00B13566">
      <w:pPr>
        <w:pStyle w:val="ListParagraph"/>
        <w:numPr>
          <w:ilvl w:val="2"/>
          <w:numId w:val="17"/>
        </w:num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B13566">
        <w:rPr>
          <w:rFonts w:eastAsiaTheme="minorEastAsia"/>
          <w:sz w:val="32"/>
          <w:szCs w:val="32"/>
          <w:lang w:eastAsia="ja-JP"/>
        </w:rPr>
        <w:tab/>
        <w:t>16</w:t>
      </w:r>
    </w:p>
    <w:p w14:paraId="24783912" w14:textId="726433F3" w:rsidR="005315E1" w:rsidRPr="00C07737" w:rsidRDefault="002F40DE" w:rsidP="00200BF9">
      <w:pPr>
        <w:tabs>
          <w:tab w:val="left" w:leader="dot" w:pos="8640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2.3   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5315E1"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5315E1" w:rsidRPr="00C07737">
        <w:rPr>
          <w:rFonts w:eastAsiaTheme="minorEastAsia" w:hint="eastAsia"/>
          <w:sz w:val="32"/>
          <w:szCs w:val="32"/>
          <w:lang w:eastAsia="ja-JP"/>
        </w:rPr>
        <w:t xml:space="preserve"> UCS- Uniform Cost Search</w:t>
      </w:r>
      <w:r w:rsidR="00200BF9">
        <w:rPr>
          <w:rFonts w:eastAsiaTheme="minorEastAsia"/>
          <w:sz w:val="32"/>
          <w:szCs w:val="32"/>
          <w:lang w:eastAsia="ja-JP"/>
        </w:rPr>
        <w:tab/>
        <w:t>17</w:t>
      </w:r>
    </w:p>
    <w:p w14:paraId="33321A91" w14:textId="5C036A4F" w:rsidR="005315E1" w:rsidRPr="00C07737" w:rsidRDefault="005315E1" w:rsidP="00200BF9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2.3.1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200BF9">
        <w:rPr>
          <w:rFonts w:eastAsiaTheme="minorEastAsia"/>
          <w:sz w:val="32"/>
          <w:szCs w:val="32"/>
          <w:lang w:eastAsia="ja-JP"/>
        </w:rPr>
        <w:tab/>
        <w:t>17</w:t>
      </w:r>
    </w:p>
    <w:p w14:paraId="2431FAE7" w14:textId="3D0F8135" w:rsidR="005315E1" w:rsidRPr="00C07737" w:rsidRDefault="005315E1" w:rsidP="00200BF9">
      <w:pPr>
        <w:pStyle w:val="ListParagraph"/>
        <w:tabs>
          <w:tab w:val="left" w:leader="dot" w:pos="8640"/>
        </w:tabs>
        <w:spacing w:line="276" w:lineRule="auto"/>
        <w:ind w:left="495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  2.3.2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200BF9">
        <w:rPr>
          <w:rFonts w:eastAsiaTheme="minorEastAsia"/>
          <w:sz w:val="32"/>
          <w:szCs w:val="32"/>
          <w:lang w:eastAsia="ja-JP"/>
        </w:rPr>
        <w:tab/>
        <w:t>17</w:t>
      </w:r>
    </w:p>
    <w:p w14:paraId="2C733BAC" w14:textId="61982869" w:rsidR="005315E1" w:rsidRDefault="005315E1" w:rsidP="00200BF9">
      <w:pPr>
        <w:pStyle w:val="ListParagraph"/>
        <w:tabs>
          <w:tab w:val="left" w:leader="do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2.3.3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r w:rsidR="00200BF9">
        <w:rPr>
          <w:rFonts w:eastAsiaTheme="minorEastAsia"/>
          <w:sz w:val="32"/>
          <w:szCs w:val="32"/>
          <w:lang w:eastAsia="ja-JP"/>
        </w:rPr>
        <w:tab/>
        <w:t>17</w:t>
      </w:r>
    </w:p>
    <w:p w14:paraId="5BC50176" w14:textId="77777777" w:rsidR="00762FF3" w:rsidRPr="00C07737" w:rsidRDefault="00762FF3" w:rsidP="00DB32BB">
      <w:pPr>
        <w:pStyle w:val="ListParagraph"/>
        <w:tabs>
          <w:tab w:val="left" w:pos="8640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2FD5ECC0" w14:textId="34BC91E6" w:rsidR="005315E1" w:rsidRPr="00762FF3" w:rsidRDefault="005315E1" w:rsidP="003B2712">
      <w:pPr>
        <w:tabs>
          <w:tab w:val="left" w:leader="dot" w:pos="8640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Tự</w:t>
      </w:r>
      <w:proofErr w:type="spellEnd"/>
      <w:r w:rsidRPr="00762FF3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đánh</w:t>
      </w:r>
      <w:proofErr w:type="spellEnd"/>
      <w:r w:rsidRPr="00762FF3">
        <w:rPr>
          <w:rFonts w:eastAsiaTheme="minorEastAsia" w:hint="eastAsia"/>
          <w:b/>
          <w:sz w:val="32"/>
          <w:szCs w:val="32"/>
          <w:lang w:eastAsia="ja-JP"/>
        </w:rPr>
        <w:t xml:space="preserve"> </w:t>
      </w:r>
      <w:proofErr w:type="spellStart"/>
      <w:r w:rsidRPr="00762FF3">
        <w:rPr>
          <w:rFonts w:eastAsiaTheme="minorEastAsia" w:hint="eastAsia"/>
          <w:b/>
          <w:sz w:val="32"/>
          <w:szCs w:val="32"/>
          <w:lang w:eastAsia="ja-JP"/>
        </w:rPr>
        <w:t>giá</w:t>
      </w:r>
      <w:proofErr w:type="spellEnd"/>
      <w:r w:rsidR="003B2712">
        <w:rPr>
          <w:rFonts w:eastAsiaTheme="minorEastAsia"/>
          <w:b/>
          <w:sz w:val="32"/>
          <w:szCs w:val="32"/>
          <w:lang w:eastAsia="ja-JP"/>
        </w:rPr>
        <w:tab/>
        <w:t>18</w:t>
      </w:r>
    </w:p>
    <w:p w14:paraId="3CE85645" w14:textId="0902949E" w:rsidR="005315E1" w:rsidRDefault="003B2712" w:rsidP="003B2712">
      <w:pPr>
        <w:tabs>
          <w:tab w:val="left" w:leader="dot" w:pos="8640"/>
        </w:tabs>
        <w:spacing w:line="276" w:lineRule="auto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/>
          <w:b/>
          <w:sz w:val="32"/>
          <w:szCs w:val="32"/>
          <w:lang w:eastAsia="ja-JP"/>
        </w:rPr>
        <w:t xml:space="preserve">Tài </w:t>
      </w:r>
      <w:proofErr w:type="spellStart"/>
      <w:r>
        <w:rPr>
          <w:rFonts w:eastAsiaTheme="minorEastAsia"/>
          <w:b/>
          <w:sz w:val="32"/>
          <w:szCs w:val="32"/>
          <w:lang w:eastAsia="ja-JP"/>
        </w:rPr>
        <w:t>liệu</w:t>
      </w:r>
      <w:proofErr w:type="spellEnd"/>
      <w:r>
        <w:rPr>
          <w:rFonts w:eastAsiaTheme="minorEastAsia"/>
          <w:b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  <w:lang w:eastAsia="ja-JP"/>
        </w:rPr>
        <w:t>tham</w:t>
      </w:r>
      <w:proofErr w:type="spellEnd"/>
      <w:r>
        <w:rPr>
          <w:rFonts w:eastAsiaTheme="minorEastAsia"/>
          <w:b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/>
          <w:b/>
          <w:sz w:val="32"/>
          <w:szCs w:val="32"/>
          <w:lang w:eastAsia="ja-JP"/>
        </w:rPr>
        <w:t>khảo</w:t>
      </w:r>
      <w:proofErr w:type="spellEnd"/>
      <w:r>
        <w:rPr>
          <w:rFonts w:eastAsiaTheme="minorEastAsia"/>
          <w:b/>
          <w:sz w:val="32"/>
          <w:szCs w:val="32"/>
          <w:lang w:eastAsia="ja-JP"/>
        </w:rPr>
        <w:tab/>
        <w:t>19</w:t>
      </w:r>
    </w:p>
    <w:p w14:paraId="38426AB6" w14:textId="77777777" w:rsidR="002F40DE" w:rsidRDefault="002F40DE" w:rsidP="005315E1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7049331" w14:textId="23D421D0" w:rsidR="00762FF3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 w:rsidRPr="00C07737">
        <w:rPr>
          <w:rFonts w:eastAsiaTheme="minorEastAsia"/>
          <w:b/>
          <w:sz w:val="32"/>
          <w:szCs w:val="32"/>
          <w:lang w:eastAsia="ja-JP"/>
        </w:rPr>
        <w:lastRenderedPageBreak/>
        <w:t>BÀI 1</w:t>
      </w:r>
      <w:r>
        <w:rPr>
          <w:rFonts w:eastAsiaTheme="minorEastAsia"/>
          <w:b/>
          <w:sz w:val="32"/>
          <w:szCs w:val="32"/>
          <w:lang w:eastAsia="ja-JP"/>
        </w:rPr>
        <w:t>-</w:t>
      </w:r>
      <w:r w:rsidRPr="00C07737">
        <w:rPr>
          <w:rFonts w:eastAsiaTheme="minorEastAsia"/>
          <w:b/>
          <w:sz w:val="32"/>
          <w:szCs w:val="32"/>
          <w:lang w:eastAsia="ja-JP"/>
        </w:rPr>
        <w:t xml:space="preserve"> TRAVELLING IN ROMANIA</w:t>
      </w:r>
    </w:p>
    <w:p w14:paraId="358FBF27" w14:textId="029FD332" w:rsidR="00762FF3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6A51AC6" w14:textId="572A6697" w:rsidR="00762FF3" w:rsidRPr="00C07737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7011570" w14:textId="76882084" w:rsidR="00762FF3" w:rsidRPr="004523F3" w:rsidRDefault="00762FF3" w:rsidP="004523F3">
      <w:pPr>
        <w:pStyle w:val="ListParagraph"/>
        <w:numPr>
          <w:ilvl w:val="1"/>
          <w:numId w:val="21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Pr="004523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tả</w:t>
      </w:r>
      <w:proofErr w:type="spellEnd"/>
      <w:r w:rsidRPr="004523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cấu</w:t>
      </w:r>
      <w:proofErr w:type="spellEnd"/>
      <w:r w:rsidRPr="004523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trúc</w:t>
      </w:r>
      <w:proofErr w:type="spellEnd"/>
      <w:r w:rsidRPr="004523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Pr="004523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4523F3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</w:p>
    <w:p w14:paraId="46D99045" w14:textId="77777777" w:rsidR="00CB6263" w:rsidRPr="00B47188" w:rsidRDefault="00250629" w:rsidP="00CB6263">
      <w:pPr>
        <w:pStyle w:val="ListParagraph"/>
        <w:tabs>
          <w:tab w:val="center" w:pos="1276"/>
        </w:tabs>
        <w:spacing w:line="360" w:lineRule="auto"/>
        <w:ind w:left="709"/>
        <w:jc w:val="both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ab/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(Queue)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trừu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tượng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Đặc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FIFO (first in first out) -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nghĩa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Đặt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tên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bởi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nó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gì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tương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tự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đời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sống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ngày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CB6263"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="00CB6263" w:rsidRPr="00B47188">
        <w:rPr>
          <w:rFonts w:eastAsiaTheme="minorEastAsia"/>
          <w:sz w:val="32"/>
          <w:szCs w:val="32"/>
          <w:lang w:eastAsia="ja-JP"/>
        </w:rPr>
        <w:t>).</w:t>
      </w:r>
    </w:p>
    <w:p w14:paraId="23808CE5" w14:textId="77777777" w:rsidR="00CB6263" w:rsidRPr="00B47188" w:rsidRDefault="00CB6263" w:rsidP="00CB6263">
      <w:pPr>
        <w:pStyle w:val="ListParagraph"/>
        <w:spacing w:line="360" w:lineRule="auto"/>
        <w:ind w:left="709" w:firstLine="701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Khác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ngăn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ở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hai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chèn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(hay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còn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gọi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sắp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kia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xóa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rời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tuân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theo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First-In-First-Out,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tức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nhập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truy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cập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15AA0144" w14:textId="01C4EAB1" w:rsidR="00CB6263" w:rsidRPr="00B47188" w:rsidRDefault="00CB6263" w:rsidP="00CB6263">
      <w:pPr>
        <w:pStyle w:val="ListParagraph"/>
        <w:spacing w:line="360" w:lineRule="auto"/>
        <w:ind w:left="709" w:firstLine="701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bài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tại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>
        <w:rPr>
          <w:rFonts w:eastAsiaTheme="minorEastAsia"/>
          <w:sz w:val="32"/>
          <w:szCs w:val="32"/>
          <w:lang w:eastAsia="ja-JP"/>
        </w:rPr>
        <w:t>tại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Sắp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lấy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khoảng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gần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đang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tiếp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tục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vậy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đích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35FF398A" w14:textId="77777777" w:rsidR="00CB6263" w:rsidRPr="00B47188" w:rsidRDefault="00CB6263" w:rsidP="00CB6263">
      <w:pPr>
        <w:pStyle w:val="ListParagraph"/>
        <w:spacing w:line="360" w:lineRule="auto"/>
        <w:ind w:left="709" w:firstLine="701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file mymap.py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tin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về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bản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bao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gồm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:</w:t>
      </w:r>
    </w:p>
    <w:p w14:paraId="07307C99" w14:textId="77777777" w:rsidR="00BF103F" w:rsidRPr="00BF103F" w:rsidRDefault="00CB6263" w:rsidP="00BF103F">
      <w:pPr>
        <w:pStyle w:val="ListParagraph"/>
        <w:spacing w:line="360" w:lineRule="auto"/>
        <w:ind w:left="709" w:firstLine="701"/>
        <w:jc w:val="both"/>
        <w:rPr>
          <w:rFonts w:eastAsiaTheme="minorEastAsia"/>
          <w:sz w:val="32"/>
          <w:szCs w:val="32"/>
          <w:lang w:eastAsia="ja-JP"/>
        </w:rPr>
      </w:pPr>
      <w:r w:rsidRPr="00BF103F">
        <w:rPr>
          <w:rFonts w:eastAsiaTheme="minorEastAsia"/>
          <w:sz w:val="32"/>
          <w:szCs w:val="32"/>
          <w:lang w:eastAsia="ja-JP"/>
        </w:rPr>
        <w:t xml:space="preserve">-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Thông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tin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về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tên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khoảng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cách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chúng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lân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cận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trên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bản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BF103F" w:rsidRPr="00BF103F">
        <w:rPr>
          <w:rFonts w:eastAsiaTheme="minorEastAsia"/>
          <w:sz w:val="32"/>
          <w:szCs w:val="32"/>
          <w:lang w:eastAsia="ja-JP"/>
        </w:rPr>
        <w:t>đồ</w:t>
      </w:r>
      <w:proofErr w:type="spellEnd"/>
      <w:r w:rsidR="00BF103F" w:rsidRPr="00BF103F">
        <w:rPr>
          <w:rFonts w:eastAsiaTheme="minorEastAsia"/>
          <w:sz w:val="32"/>
          <w:szCs w:val="32"/>
          <w:lang w:eastAsia="ja-JP"/>
        </w:rPr>
        <w:t>.</w:t>
      </w:r>
    </w:p>
    <w:p w14:paraId="45A17F25" w14:textId="6A28A018" w:rsidR="00CB6263" w:rsidRPr="00B47188" w:rsidRDefault="00CB6263" w:rsidP="00CB6263">
      <w:pPr>
        <w:pStyle w:val="ListParagraph"/>
        <w:spacing w:line="360" w:lineRule="auto"/>
        <w:ind w:left="709" w:firstLine="701"/>
        <w:jc w:val="both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lastRenderedPageBreak/>
        <w:t xml:space="preserve">-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tin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về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khoảng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thẳng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đích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Bucharest.</w:t>
      </w:r>
    </w:p>
    <w:p w14:paraId="0CC52932" w14:textId="42C59BC0" w:rsidR="00FC49BB" w:rsidRPr="00B47188" w:rsidRDefault="00FC49BB" w:rsidP="00FC49BB">
      <w:pPr>
        <w:pStyle w:val="ListParagraph"/>
        <w:spacing w:line="360" w:lineRule="auto"/>
        <w:ind w:left="1284" w:hanging="8"/>
        <w:jc w:val="both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 xml:space="preserve">- Nội dung </w:t>
      </w:r>
      <w:proofErr w:type="spellStart"/>
      <w:r w:rsidR="006512D8">
        <w:rPr>
          <w:rFonts w:eastAsiaTheme="minorEastAsia"/>
          <w:sz w:val="32"/>
          <w:szCs w:val="32"/>
          <w:lang w:eastAsia="ja-JP"/>
        </w:rPr>
        <w:t>distance_map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:</w:t>
      </w:r>
    </w:p>
    <w:p w14:paraId="4A05FD2F" w14:textId="2ACE9830" w:rsidR="00B47188" w:rsidRDefault="006512D8" w:rsidP="006512D8">
      <w:pPr>
        <w:spacing w:after="200" w:line="276" w:lineRule="auto"/>
        <w:jc w:val="center"/>
        <w:rPr>
          <w:rFonts w:eastAsiaTheme="minorEastAsia"/>
          <w:sz w:val="28"/>
          <w:szCs w:val="28"/>
          <w:lang w:eastAsia="ja-JP"/>
        </w:rPr>
      </w:pPr>
      <w:r w:rsidRPr="006512D8">
        <w:rPr>
          <w:rFonts w:eastAsiaTheme="minorEastAsia"/>
          <w:sz w:val="28"/>
          <w:szCs w:val="28"/>
          <w:lang w:eastAsia="ja-JP"/>
        </w:rPr>
        <w:drawing>
          <wp:inline distT="0" distB="0" distL="0" distR="0" wp14:anchorId="52B12FB8" wp14:editId="72808E37">
            <wp:extent cx="2772162" cy="510611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CBF" w14:textId="6782395A" w:rsidR="00FC49BB" w:rsidRPr="00B27AD8" w:rsidRDefault="00FC49BB" w:rsidP="00FC49BB">
      <w:pPr>
        <w:spacing w:after="200" w:line="276" w:lineRule="auto"/>
        <w:jc w:val="both"/>
        <w:rPr>
          <w:rFonts w:eastAsiaTheme="minorEastAsia"/>
          <w:sz w:val="28"/>
          <w:szCs w:val="28"/>
          <w:lang w:eastAsia="ja-JP"/>
        </w:rPr>
      </w:pPr>
    </w:p>
    <w:p w14:paraId="55170478" w14:textId="3B5B15FF" w:rsidR="00250629" w:rsidRPr="00FC49BB" w:rsidRDefault="00F642B9" w:rsidP="00FC49BB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FC49BB">
        <w:rPr>
          <w:rFonts w:eastAsiaTheme="minorEastAsia"/>
          <w:sz w:val="32"/>
          <w:szCs w:val="32"/>
          <w:lang w:eastAsia="ja-JP"/>
        </w:rPr>
        <w:br w:type="page"/>
      </w:r>
    </w:p>
    <w:p w14:paraId="2FA05F07" w14:textId="14CCD71C" w:rsidR="00762FF3" w:rsidRPr="00C07737" w:rsidRDefault="00762FF3" w:rsidP="00762FF3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lastRenderedPageBreak/>
        <w:t xml:space="preserve">       1.2  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Greedy Best First Search (Heuristic)</w:t>
      </w:r>
      <w:r w:rsidRPr="00C07737">
        <w:rPr>
          <w:rFonts w:eastAsiaTheme="minorEastAsia" w:hint="eastAsia"/>
          <w:sz w:val="32"/>
          <w:szCs w:val="32"/>
          <w:lang w:eastAsia="ja-JP"/>
        </w:rPr>
        <w:tab/>
      </w:r>
    </w:p>
    <w:p w14:paraId="42BA0ED8" w14:textId="2E216910" w:rsidR="00B7648F" w:rsidRDefault="00EB4761" w:rsidP="00EB4761">
      <w:pPr>
        <w:pStyle w:val="ListParagraph"/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EB4761">
        <w:rPr>
          <w:rFonts w:eastAsiaTheme="minorEastAsia"/>
          <w:noProof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DE37854" wp14:editId="156AAF5D">
                <wp:simplePos x="0" y="0"/>
                <wp:positionH relativeFrom="column">
                  <wp:posOffset>-3174</wp:posOffset>
                </wp:positionH>
                <wp:positionV relativeFrom="paragraph">
                  <wp:posOffset>269240</wp:posOffset>
                </wp:positionV>
                <wp:extent cx="5699760" cy="7261862"/>
                <wp:effectExtent l="0" t="0" r="0" b="0"/>
                <wp:wrapNone/>
                <wp:docPr id="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7261862"/>
                          <a:chOff x="0" y="0"/>
                          <a:chExt cx="4621432" cy="5886618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042" cy="19462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46247"/>
                            <a:ext cx="4613042" cy="18452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91463"/>
                            <a:ext cx="4618232" cy="16446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90" y="5436066"/>
                            <a:ext cx="4613042" cy="450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92FDF" id="Group 13" o:spid="_x0000_s1026" style="position:absolute;margin-left:-.25pt;margin-top:21.2pt;width:448.8pt;height:571.8pt;z-index:251654656;mso-width-relative:margin;mso-height-relative:margin" coordsize="46214,58866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46130;height:1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">
                  <v:imagedata r:id="rId16" o:title=""/>
                </v:shape>
                <v:shape id="Picture 15" o:spid="_x0000_s1028" type="#_x0000_t75" style="position:absolute;top:19462;width:46130;height:18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">
                  <v:imagedata r:id="rId17" o:title=""/>
                </v:shape>
                <v:shape id="Picture 19" o:spid="_x0000_s1029" type="#_x0000_t75" style="position:absolute;top:37914;width:46182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">
                  <v:imagedata r:id="rId18" o:title=""/>
                </v:shape>
                <v:shape id="Picture 20" o:spid="_x0000_s1030" type="#_x0000_t75" style="position:absolute;left:83;top:54360;width:46131;height:4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">
                  <v:imagedata r:id="rId19" o:title=""/>
                </v:shape>
              </v:group>
            </w:pict>
          </mc:Fallback>
        </mc:AlternateContent>
      </w:r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1.2.1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</w:p>
    <w:p w14:paraId="0D2E5CC3" w14:textId="5D555818" w:rsidR="00B7648F" w:rsidRDefault="004F5732" w:rsidP="00294A42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ab/>
      </w:r>
    </w:p>
    <w:p w14:paraId="55025A08" w14:textId="67612B47" w:rsidR="004F5732" w:rsidRPr="00FB3DFE" w:rsidRDefault="00E76F2D" w:rsidP="00FB3DFE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br w:type="page"/>
      </w:r>
    </w:p>
    <w:p w14:paraId="282F0ABF" w14:textId="00D299ED" w:rsidR="00762FF3" w:rsidRDefault="00762FF3" w:rsidP="0060784B">
      <w:pPr>
        <w:pStyle w:val="ListParagraph"/>
        <w:numPr>
          <w:ilvl w:val="2"/>
          <w:numId w:val="19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 w:hint="eastAsia"/>
          <w:sz w:val="32"/>
          <w:szCs w:val="32"/>
          <w:lang w:eastAsia="ja-JP"/>
        </w:rPr>
        <w:lastRenderedPageBreak/>
        <w:t>Hiện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</w:p>
    <w:p w14:paraId="39AAAFE4" w14:textId="77777777" w:rsidR="00053ABE" w:rsidRPr="00B47188" w:rsidRDefault="00053ABE" w:rsidP="00053ABE">
      <w:pPr>
        <w:pStyle w:val="ListParagraph"/>
        <w:tabs>
          <w:tab w:val="center" w:pos="6379"/>
        </w:tabs>
        <w:spacing w:line="276" w:lineRule="auto"/>
        <w:ind w:left="1980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queue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3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trường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hợp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:</w:t>
      </w:r>
    </w:p>
    <w:p w14:paraId="642A85FB" w14:textId="77777777" w:rsidR="00053ABE" w:rsidRPr="00B47188" w:rsidRDefault="00053ABE" w:rsidP="00053ABE">
      <w:pPr>
        <w:pStyle w:val="ListParagraph"/>
        <w:numPr>
          <w:ilvl w:val="0"/>
          <w:numId w:val="23"/>
        </w:numPr>
        <w:tabs>
          <w:tab w:val="center" w:pos="6379"/>
        </w:tabs>
        <w:spacing w:line="276" w:lineRule="auto"/>
        <w:ind w:left="2340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Nếu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đang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đích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thúc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về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4E62EB50" w14:textId="77777777" w:rsidR="00053ABE" w:rsidRPr="00B47188" w:rsidRDefault="00053ABE" w:rsidP="00053ABE">
      <w:pPr>
        <w:pStyle w:val="ListParagraph"/>
        <w:numPr>
          <w:ilvl w:val="0"/>
          <w:numId w:val="23"/>
        </w:numPr>
        <w:tabs>
          <w:tab w:val="center" w:pos="6379"/>
        </w:tabs>
        <w:spacing w:line="276" w:lineRule="auto"/>
        <w:ind w:left="2340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Duyệt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hiện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nếu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chưa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thành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thêm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19F71F31" w14:textId="009FAF50" w:rsidR="000C2085" w:rsidRPr="00B47188" w:rsidRDefault="00053ABE" w:rsidP="00921EBB">
      <w:pPr>
        <w:pStyle w:val="ListParagraph"/>
        <w:numPr>
          <w:ilvl w:val="0"/>
          <w:numId w:val="23"/>
        </w:numPr>
        <w:tabs>
          <w:tab w:val="center" w:pos="6379"/>
        </w:tabs>
        <w:spacing w:line="276" w:lineRule="auto"/>
        <w:ind w:left="2340"/>
        <w:jc w:val="both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Nếu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rỗng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nghĩa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con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đích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về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7A4735E5" w14:textId="5AFDC482" w:rsidR="00294A42" w:rsidRDefault="000C2085" w:rsidP="005D63BE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 xml:space="preserve"> Nội dung </w:t>
      </w:r>
      <w:proofErr w:type="spellStart"/>
      <w:r w:rsidR="006512D8">
        <w:rPr>
          <w:rFonts w:eastAsiaTheme="minorEastAsia"/>
          <w:sz w:val="32"/>
          <w:szCs w:val="32"/>
          <w:lang w:eastAsia="ja-JP"/>
        </w:rPr>
        <w:t>hàm</w:t>
      </w:r>
      <w:proofErr w:type="spellEnd"/>
      <w:r w:rsidR="006512D8">
        <w:rPr>
          <w:rFonts w:eastAsiaTheme="minorEastAsia"/>
          <w:sz w:val="32"/>
          <w:szCs w:val="32"/>
          <w:lang w:eastAsia="ja-JP"/>
        </w:rPr>
        <w:t xml:space="preserve"> GBFS</w:t>
      </w:r>
      <w:r w:rsidRPr="00B47188">
        <w:rPr>
          <w:rFonts w:eastAsiaTheme="minorEastAsia"/>
          <w:sz w:val="32"/>
          <w:szCs w:val="32"/>
          <w:lang w:eastAsia="ja-JP"/>
        </w:rPr>
        <w:t>:</w:t>
      </w:r>
    </w:p>
    <w:p w14:paraId="546882FF" w14:textId="17F0D84A" w:rsidR="006512D8" w:rsidRPr="006512D8" w:rsidRDefault="006512D8" w:rsidP="006512D8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bCs/>
          <w:sz w:val="28"/>
          <w:szCs w:val="28"/>
          <w:lang w:eastAsia="ja-JP"/>
        </w:rPr>
      </w:pPr>
      <w:r w:rsidRPr="003676DE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DA6443C" wp14:editId="65CD0717">
            <wp:extent cx="5791835" cy="374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A647" w14:textId="7D09C13D" w:rsidR="00F642B9" w:rsidRPr="00430AD7" w:rsidRDefault="00762FF3" w:rsidP="00430AD7">
      <w:pPr>
        <w:pStyle w:val="ListParagraph"/>
        <w:numPr>
          <w:ilvl w:val="2"/>
          <w:numId w:val="19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250629"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 w:rsidRPr="00250629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50629"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 w:rsidRPr="00250629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50629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Pr="00250629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50629"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 w:rsidRPr="00250629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50629"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</w:p>
    <w:p w14:paraId="19CF0B06" w14:textId="0830A5C6" w:rsidR="00250629" w:rsidRDefault="00F642B9" w:rsidP="00430AD7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lastRenderedPageBreak/>
        <w:t>Kết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đường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Arad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Bucharest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node Sibiu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Fagaras</w:t>
      </w:r>
      <w:proofErr w:type="spellEnd"/>
      <w:r w:rsidR="00E76F2D" w:rsidRPr="00B47188">
        <w:rPr>
          <w:rFonts w:eastAsiaTheme="minorEastAsia"/>
          <w:sz w:val="32"/>
          <w:szCs w:val="32"/>
          <w:lang w:eastAsia="ja-JP"/>
        </w:rPr>
        <w:t xml:space="preserve"> qua </w:t>
      </w:r>
      <w:proofErr w:type="spellStart"/>
      <w:r w:rsidR="00E76F2D"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="00E76F2D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B47188">
        <w:rPr>
          <w:rFonts w:eastAsiaTheme="minorEastAsia"/>
          <w:sz w:val="32"/>
          <w:szCs w:val="32"/>
          <w:lang w:eastAsia="ja-JP"/>
        </w:rPr>
        <w:t>bước</w:t>
      </w:r>
      <w:proofErr w:type="spellEnd"/>
      <w:r w:rsidR="00E76F2D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B47188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="00E76F2D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E76F2D" w:rsidRPr="00B47188">
        <w:rPr>
          <w:rFonts w:eastAsiaTheme="minorEastAsia"/>
          <w:sz w:val="32"/>
          <w:szCs w:val="32"/>
          <w:lang w:eastAsia="ja-JP"/>
        </w:rPr>
        <w:t>hình</w:t>
      </w:r>
      <w:proofErr w:type="spellEnd"/>
      <w:r w:rsidR="00E76F2D" w:rsidRPr="00B47188">
        <w:rPr>
          <w:rFonts w:eastAsiaTheme="minorEastAsia"/>
          <w:sz w:val="32"/>
          <w:szCs w:val="32"/>
          <w:lang w:eastAsia="ja-JP"/>
        </w:rPr>
        <w:t>:</w:t>
      </w:r>
    </w:p>
    <w:p w14:paraId="4D544AB6" w14:textId="047FBD12" w:rsidR="006512D8" w:rsidRPr="006512D8" w:rsidRDefault="006512D8" w:rsidP="006512D8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676DE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33850D38" wp14:editId="1258E13B">
            <wp:extent cx="4696480" cy="962159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BB7F" w14:textId="77777777" w:rsidR="00925558" w:rsidRPr="00B47188" w:rsidRDefault="00925558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</w:p>
    <w:p w14:paraId="5177753C" w14:textId="3454B37E" w:rsidR="00CE7F1A" w:rsidRPr="00B47188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Hàm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="00B61309" w:rsidRPr="00B47188">
        <w:rPr>
          <w:rFonts w:eastAsiaTheme="minorEastAsia"/>
          <w:sz w:val="32"/>
          <w:szCs w:val="32"/>
          <w:lang w:eastAsia="ja-JP"/>
        </w:rPr>
        <w:t>:</w:t>
      </w:r>
      <w:r w:rsidRPr="00B47188">
        <w:rPr>
          <w:rFonts w:eastAsiaTheme="minorEastAsia"/>
          <w:sz w:val="32"/>
          <w:szCs w:val="32"/>
          <w:lang w:eastAsia="ja-JP"/>
        </w:rPr>
        <w:t xml:space="preserve"> f(n)=h(n),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55432D33" w14:textId="77777777" w:rsidR="00CE7F1A" w:rsidRPr="00B47188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đảm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bảo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bị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mắc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kẹt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vòng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lặp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26503647" w14:textId="77777777" w:rsidR="00CE7F1A" w:rsidRPr="00B47188" w:rsidRDefault="00CE7F1A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Thời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: O(bm)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trường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hợp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xấu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nhưng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đây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tốt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5602180F" w14:textId="77777777" w:rsidR="004E1590" w:rsidRPr="00B47188" w:rsidRDefault="004E1590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: O(bm) –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tất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bộ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nhớ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5DC836A1" w14:textId="72883102" w:rsidR="00294A42" w:rsidRPr="00925558" w:rsidRDefault="004E1590" w:rsidP="00CE7F1A">
      <w:pPr>
        <w:tabs>
          <w:tab w:val="center" w:pos="6379"/>
        </w:tabs>
        <w:spacing w:line="276" w:lineRule="auto"/>
        <w:ind w:left="1980"/>
        <w:rPr>
          <w:rFonts w:eastAsiaTheme="minorEastAsia"/>
          <w:sz w:val="28"/>
          <w:szCs w:val="28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tối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đảm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bảo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cung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="00762FF3" w:rsidRPr="00B47188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thấp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rộng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gần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3C2379" w:rsidRPr="00B47188">
        <w:rPr>
          <w:rFonts w:eastAsiaTheme="minorEastAsia"/>
          <w:sz w:val="32"/>
          <w:szCs w:val="32"/>
          <w:lang w:eastAsia="ja-JP"/>
        </w:rPr>
        <w:t>nhất</w:t>
      </w:r>
      <w:proofErr w:type="spellEnd"/>
      <w:r w:rsidR="003C2379" w:rsidRPr="00B47188">
        <w:rPr>
          <w:rFonts w:eastAsiaTheme="minorEastAsia"/>
          <w:sz w:val="32"/>
          <w:szCs w:val="32"/>
          <w:lang w:eastAsia="ja-JP"/>
        </w:rPr>
        <w:t>)</w:t>
      </w:r>
      <w:r w:rsidRPr="00B47188">
        <w:rPr>
          <w:rFonts w:eastAsiaTheme="minorEastAsia"/>
          <w:sz w:val="32"/>
          <w:szCs w:val="32"/>
          <w:lang w:eastAsia="ja-JP"/>
        </w:rPr>
        <w:t>.</w:t>
      </w:r>
      <w:r w:rsidR="00762FF3" w:rsidRPr="00925558">
        <w:rPr>
          <w:rFonts w:eastAsiaTheme="minorEastAsia" w:hint="eastAsia"/>
          <w:sz w:val="28"/>
          <w:szCs w:val="28"/>
          <w:lang w:eastAsia="ja-JP"/>
        </w:rPr>
        <w:t xml:space="preserve">      </w:t>
      </w:r>
    </w:p>
    <w:p w14:paraId="31A05595" w14:textId="77777777" w:rsidR="00294A42" w:rsidRDefault="00294A42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br w:type="page"/>
      </w:r>
    </w:p>
    <w:p w14:paraId="5A4B8155" w14:textId="1F10A4DD" w:rsidR="00762FF3" w:rsidRPr="00C07737" w:rsidRDefault="00762FF3" w:rsidP="00762FF3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lastRenderedPageBreak/>
        <w:t xml:space="preserve">1.3  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A*</w:t>
      </w:r>
    </w:p>
    <w:p w14:paraId="4E159039" w14:textId="59A6CF74" w:rsidR="00EB4761" w:rsidRPr="00937CEF" w:rsidRDefault="00937CEF" w:rsidP="00937CEF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937CEF">
        <w:rPr>
          <w:rFonts w:eastAsiaTheme="minorEastAsia"/>
          <w:noProof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64DBEAE" wp14:editId="222620FC">
                <wp:simplePos x="0" y="0"/>
                <wp:positionH relativeFrom="column">
                  <wp:posOffset>415925</wp:posOffset>
                </wp:positionH>
                <wp:positionV relativeFrom="paragraph">
                  <wp:posOffset>421640</wp:posOffset>
                </wp:positionV>
                <wp:extent cx="3911600" cy="7385050"/>
                <wp:effectExtent l="0" t="0" r="0" b="6350"/>
                <wp:wrapTopAndBottom/>
                <wp:docPr id="2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7385050"/>
                          <a:chOff x="0" y="0"/>
                          <a:chExt cx="4093828" cy="7729186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77" y="0"/>
                            <a:ext cx="4077050" cy="1728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78" y="1728216"/>
                            <a:ext cx="4077050" cy="18054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33703"/>
                            <a:ext cx="4077050" cy="16449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78629"/>
                            <a:ext cx="4093827" cy="1820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99120"/>
                            <a:ext cx="4093827" cy="7300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05A799" id="Group 13" o:spid="_x0000_s1026" style="position:absolute;margin-left:32.75pt;margin-top:33.2pt;width:308pt;height:581.5pt;z-index:251658752;mso-width-relative:margin;mso-height-relative:margin" coordsize="40938,77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">
                <v:shape id="Picture 28" o:spid="_x0000_s1027" type="#_x0000_t75" style="position:absolute;left:167;width:40771;height:17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">
                  <v:imagedata r:id="rId27" o:title=""/>
                </v:shape>
                <v:shape id="Picture 29" o:spid="_x0000_s1028" type="#_x0000_t75" style="position:absolute;left:167;top:17282;width:40771;height:18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">
                  <v:imagedata r:id="rId28" o:title=""/>
                </v:shape>
                <v:shape id="Picture 30" o:spid="_x0000_s1029" type="#_x0000_t75" style="position:absolute;top:35337;width:40770;height:1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">
                  <v:imagedata r:id="rId29" o:title=""/>
                </v:shape>
                <v:shape id="Picture 31" o:spid="_x0000_s1030" type="#_x0000_t75" style="position:absolute;top:51786;width:40938;height:18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">
                  <v:imagedata r:id="rId30" o:title=""/>
                </v:shape>
                <v:shape id="Picture 32" o:spid="_x0000_s1031" type="#_x0000_t75" style="position:absolute;top:69991;width:40938;height:7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">
                  <v:imagedata r:id="rId31" o:title=""/>
                </v:shape>
                <w10:wrap type="topAndBottom"/>
              </v:group>
            </w:pict>
          </mc:Fallback>
        </mc:AlternateContent>
      </w:r>
      <w:r w:rsidR="00762FF3" w:rsidRPr="00C07737">
        <w:rPr>
          <w:rFonts w:eastAsiaTheme="minorEastAsia" w:hint="eastAsia"/>
          <w:sz w:val="32"/>
          <w:szCs w:val="32"/>
          <w:lang w:eastAsia="ja-JP"/>
        </w:rPr>
        <w:t xml:space="preserve">1.3.1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="00762FF3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="00762FF3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</w:p>
    <w:p w14:paraId="32009BB8" w14:textId="4691DE38" w:rsidR="00E76F2D" w:rsidRDefault="00762FF3" w:rsidP="00294A42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lastRenderedPageBreak/>
        <w:t xml:space="preserve">1.3.2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6506E754" w14:textId="7BCA4424" w:rsidR="006512D8" w:rsidRPr="006512D8" w:rsidRDefault="006512D8" w:rsidP="006512D8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7558F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19A52366" wp14:editId="533B7B59">
            <wp:extent cx="5791835" cy="4344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23" w14:textId="77777777" w:rsidR="00294A42" w:rsidRDefault="00762FF3" w:rsidP="000258FC">
      <w:pPr>
        <w:pStyle w:val="ListParagraph"/>
        <w:tabs>
          <w:tab w:val="center" w:pos="6379"/>
        </w:tabs>
        <w:spacing w:line="276" w:lineRule="auto"/>
        <w:ind w:left="495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  </w:t>
      </w:r>
    </w:p>
    <w:p w14:paraId="513CBB76" w14:textId="4F48C9B8" w:rsidR="00762FF3" w:rsidRDefault="00762FF3" w:rsidP="00294A42">
      <w:pPr>
        <w:spacing w:after="200" w:line="276" w:lineRule="auto"/>
        <w:ind w:left="540" w:firstLine="736"/>
        <w:rPr>
          <w:rFonts w:eastAsiaTheme="minorEastAsia"/>
          <w:sz w:val="32"/>
          <w:szCs w:val="32"/>
          <w:lang w:eastAsia="ja-JP"/>
        </w:rPr>
      </w:pPr>
      <w:r w:rsidRPr="00294A42">
        <w:rPr>
          <w:rFonts w:eastAsiaTheme="minorEastAsia" w:hint="eastAsia"/>
          <w:sz w:val="32"/>
          <w:szCs w:val="32"/>
          <w:lang w:eastAsia="ja-JP"/>
        </w:rPr>
        <w:t xml:space="preserve">1.3.3 </w:t>
      </w:r>
      <w:proofErr w:type="spellStart"/>
      <w:r w:rsidRPr="00294A42"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 w:rsidRPr="00294A42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94A42"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 w:rsidRPr="00294A42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94A42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Pr="00294A42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94A42"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 w:rsidRPr="00294A42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294A42"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Pr="00294A42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366F84B7" w14:textId="241FBF99" w:rsidR="006512D8" w:rsidRPr="00294A42" w:rsidRDefault="006512D8" w:rsidP="006512D8">
      <w:pPr>
        <w:spacing w:after="200"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37558F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7106172A" wp14:editId="11B38FA6">
            <wp:extent cx="3562847" cy="11717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ABC7" w14:textId="5FAB7232" w:rsidR="000258FC" w:rsidRPr="000258FC" w:rsidRDefault="000258FC" w:rsidP="000258FC">
      <w:pPr>
        <w:pStyle w:val="ListParagraph"/>
        <w:tabs>
          <w:tab w:val="center" w:pos="6379"/>
        </w:tabs>
        <w:spacing w:line="276" w:lineRule="auto"/>
        <w:ind w:left="495"/>
        <w:rPr>
          <w:rFonts w:eastAsiaTheme="minorEastAsia"/>
          <w:sz w:val="32"/>
          <w:szCs w:val="32"/>
          <w:lang w:eastAsia="ja-JP"/>
        </w:rPr>
      </w:pPr>
    </w:p>
    <w:p w14:paraId="21F07E4D" w14:textId="1173647C" w:rsidR="00762FF3" w:rsidRPr="00B47188" w:rsidRDefault="00B61309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Hàm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="00794AD9" w:rsidRPr="00B47188">
        <w:rPr>
          <w:rFonts w:eastAsiaTheme="minorEastAsia"/>
          <w:sz w:val="32"/>
          <w:szCs w:val="32"/>
          <w:lang w:eastAsia="ja-JP"/>
        </w:rPr>
        <w:t xml:space="preserve"> f(n)=g(n)+h(n) </w:t>
      </w:r>
      <w:proofErr w:type="spellStart"/>
      <w:r w:rsidR="00794AD9"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="00794AD9"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794AD9" w:rsidRPr="00B47188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="00794AD9" w:rsidRPr="00B47188">
        <w:rPr>
          <w:rFonts w:eastAsiaTheme="minorEastAsia"/>
          <w:sz w:val="32"/>
          <w:szCs w:val="32"/>
          <w:lang w:eastAsia="ja-JP"/>
        </w:rPr>
        <w:t>:</w:t>
      </w:r>
    </w:p>
    <w:p w14:paraId="12E2AEF5" w14:textId="4277B1F3" w:rsidR="00794AD9" w:rsidRPr="00B47188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 xml:space="preserve">g(n): chi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xuất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n.</w:t>
      </w:r>
    </w:p>
    <w:p w14:paraId="6500F449" w14:textId="6D144A23" w:rsidR="00794AD9" w:rsidRPr="00B47188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lastRenderedPageBreak/>
        <w:t xml:space="preserve">h(n): chi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3E6D1C1F" w14:textId="3BF59197" w:rsidR="00794AD9" w:rsidRPr="00B47188" w:rsidRDefault="00794AD9" w:rsidP="00794AD9">
      <w:pPr>
        <w:pStyle w:val="ListParagraph"/>
        <w:numPr>
          <w:ilvl w:val="0"/>
          <w:numId w:val="22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 xml:space="preserve">f(n):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tổng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chi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ước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tính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đến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mục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56DF15A3" w14:textId="6E941367" w:rsidR="00AC3DE7" w:rsidRPr="00B47188" w:rsidRDefault="00AC3DE7" w:rsidP="00AC3DE7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trừ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vô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f&lt;=f(G)).</w:t>
      </w:r>
    </w:p>
    <w:p w14:paraId="230286E4" w14:textId="41B95A5E" w:rsidR="00AC3DE7" w:rsidRPr="00B47188" w:rsidRDefault="00AC3DE7" w:rsidP="00AC3DE7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Thời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nhân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7ECC9D0A" w14:textId="2D6AB4D8" w:rsidR="00AC3DE7" w:rsidRPr="00B47188" w:rsidRDefault="00AC3DE7" w:rsidP="00AC3DE7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tất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bộ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nhớ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vậy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cũng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theo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số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nhân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71A8982F" w14:textId="6E7E4E23" w:rsidR="00AC3DE7" w:rsidRPr="00B47188" w:rsidRDefault="00AC3DE7" w:rsidP="00AC3DE7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tối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ưu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toán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cùng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đảm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bảo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rộng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ít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nút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hơn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).</w:t>
      </w:r>
    </w:p>
    <w:p w14:paraId="29D96E4C" w14:textId="296F99DF" w:rsidR="007E5F2A" w:rsidRPr="00B47188" w:rsidRDefault="007E5F2A" w:rsidP="007E5F2A">
      <w:pPr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</w:p>
    <w:p w14:paraId="128321C2" w14:textId="77777777" w:rsidR="0028375E" w:rsidRDefault="0028375E">
      <w:pPr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/>
          <w:b/>
          <w:sz w:val="32"/>
          <w:szCs w:val="32"/>
          <w:lang w:eastAsia="ja-JP"/>
        </w:rPr>
        <w:br w:type="page"/>
      </w:r>
    </w:p>
    <w:p w14:paraId="39752CA4" w14:textId="5C9D1D8A" w:rsidR="00762FF3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 w:rsidRPr="00C07737">
        <w:rPr>
          <w:rFonts w:eastAsiaTheme="minorEastAsia"/>
          <w:b/>
          <w:sz w:val="32"/>
          <w:szCs w:val="32"/>
          <w:lang w:eastAsia="ja-JP"/>
        </w:rPr>
        <w:lastRenderedPageBreak/>
        <w:t>BÀI 2</w:t>
      </w:r>
      <w:r>
        <w:rPr>
          <w:rFonts w:eastAsiaTheme="minorEastAsia"/>
          <w:b/>
          <w:sz w:val="32"/>
          <w:szCs w:val="32"/>
          <w:lang w:eastAsia="ja-JP"/>
        </w:rPr>
        <w:t>-</w:t>
      </w:r>
      <w:r w:rsidRPr="00C07737">
        <w:rPr>
          <w:rFonts w:eastAsiaTheme="minorEastAsia"/>
          <w:b/>
          <w:sz w:val="32"/>
          <w:szCs w:val="32"/>
          <w:lang w:eastAsia="ja-JP"/>
        </w:rPr>
        <w:t xml:space="preserve"> ISLANDS</w:t>
      </w:r>
    </w:p>
    <w:p w14:paraId="5F3E61FF" w14:textId="77777777" w:rsidR="00762FF3" w:rsidRPr="00C07737" w:rsidRDefault="00762FF3" w:rsidP="00762FF3">
      <w:pPr>
        <w:tabs>
          <w:tab w:val="center" w:pos="6379"/>
        </w:tabs>
        <w:spacing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7426C58" w14:textId="03D5AACD" w:rsidR="00F305C5" w:rsidRDefault="00762FF3" w:rsidP="00732651">
      <w:pPr>
        <w:pStyle w:val="ListParagraph"/>
        <w:numPr>
          <w:ilvl w:val="1"/>
          <w:numId w:val="25"/>
        </w:numPr>
        <w:spacing w:line="276" w:lineRule="auto"/>
        <w:ind w:left="0" w:firstLine="0"/>
        <w:rPr>
          <w:rFonts w:eastAsiaTheme="minorEastAsia"/>
          <w:sz w:val="32"/>
          <w:szCs w:val="32"/>
          <w:lang w:eastAsia="ja-JP"/>
        </w:rPr>
      </w:pP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Mô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tả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cấu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trúc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dữ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liệu</w:t>
      </w:r>
      <w:proofErr w:type="spellEnd"/>
    </w:p>
    <w:p w14:paraId="7C7AF39E" w14:textId="77777777" w:rsidR="0016421B" w:rsidRPr="00B47188" w:rsidRDefault="0016421B" w:rsidP="00950D28">
      <w:pPr>
        <w:spacing w:after="200" w:line="276" w:lineRule="auto"/>
        <w:ind w:left="720"/>
        <w:rPr>
          <w:rFonts w:eastAsiaTheme="minorEastAsia"/>
          <w:sz w:val="32"/>
          <w:szCs w:val="32"/>
          <w:lang w:eastAsia="ja-JP"/>
        </w:rPr>
      </w:pP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(Queue)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trừu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tượng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Đặc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điểm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của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FIFO (first in first out) -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nghĩa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ra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trước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Đặt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tên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bởi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gì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đó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tự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như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đời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sống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ngày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).</w:t>
      </w:r>
    </w:p>
    <w:p w14:paraId="36920398" w14:textId="104D3D7D" w:rsidR="0016421B" w:rsidRPr="00B47188" w:rsidRDefault="0016421B" w:rsidP="00950D28">
      <w:pPr>
        <w:spacing w:after="200" w:line="276" w:lineRule="auto"/>
        <w:ind w:left="720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ab/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ngăn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xếp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mở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ở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hai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Một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luôn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chèn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(hay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còn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gọi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sắp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kia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xóa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(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rời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).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Cấu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trúc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tuân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theo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pháp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First-In-First-Out,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tức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dữ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liệu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nhập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vào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truy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cập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đầu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tiên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.</w:t>
      </w:r>
    </w:p>
    <w:p w14:paraId="5F0EB1E3" w14:textId="3D01ED1C" w:rsidR="00446769" w:rsidRPr="00B47188" w:rsidRDefault="00446769" w:rsidP="00950D28">
      <w:pPr>
        <w:pStyle w:val="ListParagraph"/>
        <w:spacing w:line="276" w:lineRule="auto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sz w:val="32"/>
          <w:szCs w:val="32"/>
          <w:lang w:eastAsia="ja-JP"/>
        </w:rPr>
        <w:tab/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Trong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vấn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đề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này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sử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dụng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hàng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đợi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queue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để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chứa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node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đang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các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node (8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hướng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)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thoả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điều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kiện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: </w:t>
      </w:r>
      <w:proofErr w:type="gramStart"/>
      <w:r w:rsidRPr="00B47188">
        <w:rPr>
          <w:rFonts w:eastAsiaTheme="minorEastAsia"/>
          <w:sz w:val="32"/>
          <w:szCs w:val="32"/>
          <w:lang w:eastAsia="ja-JP"/>
        </w:rPr>
        <w:t>( =</w:t>
      </w:r>
      <w:proofErr w:type="gramEnd"/>
      <w:r w:rsidRPr="00B47188">
        <w:rPr>
          <w:rFonts w:eastAsiaTheme="minorEastAsia"/>
          <w:sz w:val="32"/>
          <w:szCs w:val="32"/>
          <w:lang w:eastAsia="ja-JP"/>
        </w:rPr>
        <w:t xml:space="preserve">1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và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chưa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>(False))</w:t>
      </w:r>
    </w:p>
    <w:p w14:paraId="4FB519FC" w14:textId="6A30A743" w:rsidR="00762FF3" w:rsidRPr="00F305C5" w:rsidRDefault="00101B8D" w:rsidP="0016421B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br w:type="page"/>
      </w:r>
    </w:p>
    <w:p w14:paraId="4A435DB6" w14:textId="309D8E10" w:rsidR="00762FF3" w:rsidRPr="00C07737" w:rsidRDefault="00762FF3" w:rsidP="00762FF3">
      <w:p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lastRenderedPageBreak/>
        <w:t xml:space="preserve">      2.2   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BFS </w:t>
      </w:r>
      <w:r w:rsidRPr="00C07737">
        <w:rPr>
          <w:rFonts w:eastAsiaTheme="minorEastAsia"/>
          <w:sz w:val="32"/>
          <w:szCs w:val="32"/>
          <w:lang w:eastAsia="ja-JP"/>
        </w:rPr>
        <w:t>–</w:t>
      </w:r>
      <w:r w:rsidRPr="00C07737">
        <w:rPr>
          <w:rFonts w:eastAsiaTheme="minorEastAsia" w:hint="eastAsia"/>
          <w:sz w:val="32"/>
          <w:szCs w:val="32"/>
          <w:lang w:eastAsia="ja-JP"/>
        </w:rPr>
        <w:t xml:space="preserve"> Breadth First Search</w:t>
      </w:r>
      <w:r w:rsidRPr="00C07737">
        <w:rPr>
          <w:rFonts w:eastAsiaTheme="minorEastAsia" w:hint="eastAsia"/>
          <w:sz w:val="32"/>
          <w:szCs w:val="32"/>
          <w:lang w:eastAsia="ja-JP"/>
        </w:rPr>
        <w:tab/>
      </w:r>
    </w:p>
    <w:p w14:paraId="156EDEC5" w14:textId="4A177FEB" w:rsidR="005A7FC6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2.2.1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658E8ABC" w14:textId="02933689" w:rsidR="00762FF3" w:rsidRPr="005A7FC6" w:rsidRDefault="00937CEF" w:rsidP="005A7FC6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937CEF">
        <w:rPr>
          <w:rFonts w:eastAsiaTheme="minorEastAsia"/>
          <w:noProof/>
          <w:sz w:val="32"/>
          <w:szCs w:val="32"/>
          <w:lang w:eastAsia="ja-JP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15B7EC23" wp14:editId="79DCD6A8">
                <wp:simplePos x="0" y="0"/>
                <wp:positionH relativeFrom="column">
                  <wp:posOffset>425450</wp:posOffset>
                </wp:positionH>
                <wp:positionV relativeFrom="paragraph">
                  <wp:posOffset>12064</wp:posOffset>
                </wp:positionV>
                <wp:extent cx="4629150" cy="7151015"/>
                <wp:effectExtent l="0" t="0" r="0" b="0"/>
                <wp:wrapNone/>
                <wp:docPr id="3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7151015"/>
                          <a:chOff x="0" y="0"/>
                          <a:chExt cx="3806889" cy="5880683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0"/>
                            <a:ext cx="3805896" cy="15579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1557969"/>
                            <a:ext cx="3805896" cy="1534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3" y="3093064"/>
                            <a:ext cx="3805896" cy="1577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70412"/>
                            <a:ext cx="3806889" cy="12102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1D5EA" id="Group 12" o:spid="_x0000_s1026" style="position:absolute;margin-left:33.5pt;margin-top:.95pt;width:364.5pt;height:563.05pt;z-index:251661824;mso-width-relative:margin;mso-height-relative:margin" coordsize="38068,58806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">
                <v:shape id="Picture 34" o:spid="_x0000_s1027" type="#_x0000_t75" style="position:absolute;left:9;width:38059;height:15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">
                  <v:imagedata r:id="rId38" o:title=""/>
                </v:shape>
                <v:shape id="Picture 35" o:spid="_x0000_s1028" type="#_x0000_t75" style="position:absolute;left:9;top:15579;width:38059;height:1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">
                  <v:imagedata r:id="rId39" o:title=""/>
                </v:shape>
                <v:shape id="Picture 36" o:spid="_x0000_s1029" type="#_x0000_t75" style="position:absolute;left:9;top:30930;width:38059;height:1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">
                  <v:imagedata r:id="rId40" o:title=""/>
                </v:shape>
                <v:shape id="Picture 37" o:spid="_x0000_s1030" type="#_x0000_t75" style="position:absolute;top:46704;width:38068;height:12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">
                  <v:imagedata r:id="rId41" o:title=""/>
                </v:shape>
              </v:group>
            </w:pict>
          </mc:Fallback>
        </mc:AlternateContent>
      </w:r>
      <w:r w:rsidR="005A7FC6">
        <w:rPr>
          <w:rFonts w:eastAsiaTheme="minorEastAsia"/>
          <w:sz w:val="32"/>
          <w:szCs w:val="32"/>
          <w:lang w:eastAsia="ja-JP"/>
        </w:rPr>
        <w:br w:type="page"/>
      </w:r>
    </w:p>
    <w:p w14:paraId="5964E243" w14:textId="03983296" w:rsidR="005A7FC6" w:rsidRDefault="00762FF3" w:rsidP="0060784B">
      <w:pPr>
        <w:pStyle w:val="ListParagraph"/>
        <w:numPr>
          <w:ilvl w:val="2"/>
          <w:numId w:val="20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>
        <w:rPr>
          <w:rFonts w:eastAsiaTheme="minorEastAsia" w:hint="eastAsia"/>
          <w:sz w:val="32"/>
          <w:szCs w:val="32"/>
          <w:lang w:eastAsia="ja-JP"/>
        </w:rPr>
        <w:lastRenderedPageBreak/>
        <w:t>Hiện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00D94E3B" w14:textId="1BD1BF1F" w:rsidR="006512D8" w:rsidRDefault="006512D8" w:rsidP="006512D8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643969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9A80C21" wp14:editId="607C4E39">
            <wp:extent cx="5791835" cy="288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6A4" w14:textId="6EAD4408" w:rsidR="006512D8" w:rsidRPr="006512D8" w:rsidRDefault="006512D8" w:rsidP="006512D8">
      <w:pPr>
        <w:tabs>
          <w:tab w:val="center" w:pos="6379"/>
        </w:tabs>
        <w:spacing w:line="276" w:lineRule="auto"/>
        <w:jc w:val="center"/>
        <w:rPr>
          <w:rFonts w:eastAsiaTheme="minorEastAsia"/>
          <w:sz w:val="32"/>
          <w:szCs w:val="32"/>
          <w:lang w:eastAsia="ja-JP"/>
        </w:rPr>
      </w:pPr>
      <w:r w:rsidRPr="00643969"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0817E7B6" wp14:editId="1820EDE3">
            <wp:extent cx="3991532" cy="395342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D2B" w14:textId="4138BD09" w:rsidR="00647B62" w:rsidRDefault="00647B62" w:rsidP="00647B62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</w:p>
    <w:p w14:paraId="0553277A" w14:textId="64879E1F" w:rsidR="005C7A43" w:rsidRPr="005A7FC6" w:rsidRDefault="005C7A43" w:rsidP="005A7FC6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709DA0BB" w14:textId="41C9EE3E" w:rsidR="005D63BE" w:rsidRDefault="005D63BE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0E49151C" w14:textId="27047232" w:rsidR="005A7FC6" w:rsidRPr="00C0553D" w:rsidRDefault="00762FF3" w:rsidP="00C0553D">
      <w:pPr>
        <w:pStyle w:val="ListParagraph"/>
        <w:numPr>
          <w:ilvl w:val="2"/>
          <w:numId w:val="20"/>
        </w:numPr>
        <w:tabs>
          <w:tab w:val="center" w:pos="6379"/>
        </w:tabs>
        <w:spacing w:line="276" w:lineRule="auto"/>
        <w:rPr>
          <w:rFonts w:eastAsiaTheme="minorEastAsia"/>
          <w:sz w:val="32"/>
          <w:szCs w:val="32"/>
          <w:lang w:eastAsia="ja-JP"/>
        </w:rPr>
      </w:pPr>
      <w:proofErr w:type="spellStart"/>
      <w:r w:rsidRPr="00C0553D"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 w:rsidRPr="00C0553D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553D"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 w:rsidRPr="00C0553D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553D"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 w:rsidRPr="00C0553D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553D"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 w:rsidRPr="00C0553D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553D"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  <w:r w:rsidRPr="00C0553D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1FAB7D31" w14:textId="3D7EF067" w:rsidR="00C0553D" w:rsidRPr="00B47188" w:rsidRDefault="00C0553D" w:rsidP="00C0553D">
      <w:pPr>
        <w:pStyle w:val="ListParagraph"/>
        <w:tabs>
          <w:tab w:val="center" w:pos="6379"/>
        </w:tabs>
        <w:spacing w:line="276" w:lineRule="auto"/>
        <w:ind w:left="1980"/>
        <w:rPr>
          <w:rFonts w:eastAsiaTheme="minorEastAsia"/>
          <w:sz w:val="32"/>
          <w:szCs w:val="32"/>
          <w:lang w:eastAsia="ja-JP"/>
        </w:rPr>
      </w:pPr>
      <w:r w:rsidRPr="00B47188">
        <w:rPr>
          <w:rFonts w:eastAsiaTheme="minorEastAsia"/>
          <w:noProof/>
          <w:sz w:val="32"/>
          <w:szCs w:val="32"/>
          <w:lang w:eastAsia="ja-JP"/>
        </w:rPr>
        <w:drawing>
          <wp:anchor distT="0" distB="0" distL="114300" distR="114300" simplePos="0" relativeHeight="251660800" behindDoc="0" locked="0" layoutInCell="1" allowOverlap="1" wp14:anchorId="2538C023" wp14:editId="0AEDFE3E">
            <wp:simplePos x="0" y="0"/>
            <wp:positionH relativeFrom="column">
              <wp:posOffset>1075902</wp:posOffset>
            </wp:positionH>
            <wp:positionV relativeFrom="paragraph">
              <wp:posOffset>827829</wp:posOffset>
            </wp:positionV>
            <wp:extent cx="1684020" cy="3886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7188">
        <w:rPr>
          <w:rFonts w:eastAsiaTheme="minorEastAsia"/>
          <w:sz w:val="32"/>
          <w:szCs w:val="32"/>
          <w:lang w:eastAsia="ja-JP"/>
        </w:rPr>
        <w:t xml:space="preserve">Sau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khi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chạy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trình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kết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quả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mà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chương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trình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tìm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B47188">
        <w:rPr>
          <w:rFonts w:eastAsiaTheme="minorEastAsia"/>
          <w:sz w:val="32"/>
          <w:szCs w:val="32"/>
          <w:lang w:eastAsia="ja-JP"/>
        </w:rPr>
        <w:t>là</w:t>
      </w:r>
      <w:proofErr w:type="spellEnd"/>
      <w:r w:rsidRPr="00B47188">
        <w:rPr>
          <w:rFonts w:eastAsiaTheme="minorEastAsia"/>
          <w:sz w:val="32"/>
          <w:szCs w:val="32"/>
          <w:lang w:eastAsia="ja-JP"/>
        </w:rPr>
        <w:t xml:space="preserve"> 5:</w:t>
      </w:r>
    </w:p>
    <w:p w14:paraId="47C63B29" w14:textId="37050B0A" w:rsidR="00C0553D" w:rsidRDefault="00C0553D" w:rsidP="00783ADA">
      <w:pPr>
        <w:tabs>
          <w:tab w:val="left" w:pos="3170"/>
        </w:tabs>
        <w:spacing w:after="200" w:line="276" w:lineRule="auto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noProof/>
          <w:sz w:val="32"/>
          <w:szCs w:val="32"/>
          <w:lang w:eastAsia="ja-JP"/>
        </w:rPr>
        <w:drawing>
          <wp:inline distT="0" distB="0" distL="0" distR="0" wp14:anchorId="57853E05" wp14:editId="3AA13F3A">
            <wp:extent cx="5791835" cy="2303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306C" w14:textId="77777777" w:rsidR="006512D8" w:rsidRPr="00A430CD" w:rsidRDefault="005D63BE" w:rsidP="006512D8">
      <w:pPr>
        <w:spacing w:after="200" w:line="276" w:lineRule="auto"/>
        <w:ind w:left="540"/>
        <w:rPr>
          <w:rFonts w:eastAsiaTheme="minorEastAsia"/>
          <w:sz w:val="32"/>
          <w:szCs w:val="32"/>
          <w:lang w:eastAsia="ja-JP"/>
        </w:rPr>
      </w:pPr>
      <w:r>
        <w:rPr>
          <w:rFonts w:eastAsiaTheme="minorEastAsia"/>
          <w:sz w:val="32"/>
          <w:szCs w:val="32"/>
          <w:lang w:eastAsia="ja-JP"/>
        </w:rPr>
        <w:tab/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Đánh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giá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Với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giải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thuật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trên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8 node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xung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quanh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trên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1 node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sẽ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tiết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kiệm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được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số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lần</w:t>
      </w:r>
      <w:proofErr w:type="spellEnd"/>
      <w:r w:rsidR="006512D8"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="006512D8" w:rsidRPr="00A430CD">
        <w:rPr>
          <w:rFonts w:eastAsiaTheme="minorEastAsia"/>
          <w:sz w:val="32"/>
          <w:szCs w:val="32"/>
          <w:lang w:eastAsia="ja-JP"/>
        </w:rPr>
        <w:t>xét</w:t>
      </w:r>
      <w:proofErr w:type="spellEnd"/>
      <w:r w:rsidR="006512D8">
        <w:rPr>
          <w:rFonts w:eastAsiaTheme="minorEastAsia"/>
          <w:sz w:val="32"/>
          <w:szCs w:val="32"/>
          <w:lang w:eastAsia="ja-JP"/>
        </w:rPr>
        <w:t>.</w:t>
      </w:r>
    </w:p>
    <w:p w14:paraId="426E8344" w14:textId="77777777" w:rsidR="006512D8" w:rsidRPr="00A430CD" w:rsidRDefault="006512D8" w:rsidP="006512D8">
      <w:pPr>
        <w:tabs>
          <w:tab w:val="left" w:pos="1843"/>
        </w:tabs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rFonts w:eastAsiaTheme="minorEastAsia"/>
          <w:sz w:val="32"/>
          <w:szCs w:val="32"/>
          <w:lang w:eastAsia="ja-JP"/>
        </w:rPr>
        <w:t>Không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 </w:t>
      </w:r>
      <w:proofErr w:type="spellStart"/>
      <w:r w:rsidRPr="00A430CD">
        <w:rPr>
          <w:rFonts w:eastAsiaTheme="minorEastAsia"/>
          <w:sz w:val="32"/>
          <w:szCs w:val="32"/>
          <w:lang w:eastAsia="ja-JP"/>
        </w:rPr>
        <w:t>gian</w:t>
      </w:r>
      <w:proofErr w:type="spellEnd"/>
      <w:r w:rsidRPr="00A430CD">
        <w:rPr>
          <w:rFonts w:eastAsiaTheme="minorEastAsia"/>
          <w:sz w:val="32"/>
          <w:szCs w:val="32"/>
          <w:lang w:eastAsia="ja-JP"/>
        </w:rPr>
        <w:t xml:space="preserve">: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V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tập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|V|}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|V|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cần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dùng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24AE8DFD" w14:textId="77777777" w:rsidR="006512D8" w:rsidRPr="00A430CD" w:rsidRDefault="006512D8" w:rsidP="006512D8">
      <w:pPr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Thời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Nếu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V</w:t>
      </w:r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i/>
          <w:iCs/>
          <w:color w:val="202122"/>
          <w:sz w:val="32"/>
          <w:szCs w:val="32"/>
          <w:shd w:val="clear" w:color="auto" w:fill="FFFFFF"/>
        </w:rPr>
        <w:t>E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tập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các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thời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thực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thuật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toán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O(|E|+|V|)}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O(|E|+|V|)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vì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xấu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mỗi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đỉnh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và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được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thăm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đúng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một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lần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.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Ghi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chú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: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O(|E|+|V|)}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 xml:space="preserve"> O(|E|+|V|)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nằm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khoảng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từ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 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đến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 </w:t>
      </w:r>
      <w:r w:rsidRPr="00A430CD">
        <w:rPr>
          <w:rStyle w:val="mwe-math-mathml-inline"/>
          <w:vanish/>
          <w:color w:val="202122"/>
          <w:sz w:val="32"/>
          <w:szCs w:val="32"/>
          <w:shd w:val="clear" w:color="auto" w:fill="FFFFFF"/>
        </w:rPr>
        <w:t>{\displaystyle O(|V|^{2})}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  <w:vertAlign w:val="superscript"/>
        </w:rPr>
        <w:t>2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)</w:t>
      </w:r>
      <w:r w:rsidRPr="00A430CD">
        <w:rPr>
          <w:color w:val="202122"/>
          <w:sz w:val="32"/>
          <w:szCs w:val="32"/>
          <w:shd w:val="clear" w:color="auto" w:fill="FFFFFF"/>
        </w:rPr>
        <w:t xml:space="preserve">,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tùy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theo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số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cung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của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đồ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thị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>.</w:t>
      </w:r>
    </w:p>
    <w:p w14:paraId="5789E4EC" w14:textId="77777777" w:rsidR="006512D8" w:rsidRPr="00A430CD" w:rsidRDefault="006512D8" w:rsidP="006512D8">
      <w:pPr>
        <w:spacing w:after="200" w:line="276" w:lineRule="auto"/>
        <w:ind w:left="1260"/>
        <w:rPr>
          <w:color w:val="202122"/>
          <w:sz w:val="32"/>
          <w:szCs w:val="32"/>
          <w:shd w:val="clear" w:color="auto" w:fill="FFFFFF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Hiệu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suất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trong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tệ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O(|E|+|V|)</w:t>
      </w:r>
      <w:r w:rsidRPr="00A430CD">
        <w:rPr>
          <w:color w:val="202122"/>
          <w:sz w:val="32"/>
          <w:szCs w:val="32"/>
          <w:shd w:val="clear" w:color="auto" w:fill="FFFFFF"/>
        </w:rPr>
        <w:t> =O(b</w:t>
      </w:r>
      <w:r w:rsidRPr="00A430CD">
        <w:rPr>
          <w:color w:val="202122"/>
          <w:sz w:val="32"/>
          <w:szCs w:val="32"/>
          <w:shd w:val="clear" w:color="auto" w:fill="FFFFFF"/>
          <w:vertAlign w:val="superscript"/>
        </w:rPr>
        <w:t>d</w:t>
      </w:r>
      <w:r w:rsidRPr="00A430CD">
        <w:rPr>
          <w:color w:val="202122"/>
          <w:sz w:val="32"/>
          <w:szCs w:val="32"/>
          <w:shd w:val="clear" w:color="auto" w:fill="FFFFFF"/>
        </w:rPr>
        <w:t>).</w:t>
      </w:r>
    </w:p>
    <w:p w14:paraId="60200C8C" w14:textId="77777777" w:rsidR="006512D8" w:rsidRPr="00A430CD" w:rsidRDefault="006512D8" w:rsidP="006512D8">
      <w:pPr>
        <w:spacing w:after="200" w:line="276" w:lineRule="auto"/>
        <w:ind w:left="1260"/>
        <w:rPr>
          <w:rFonts w:eastAsiaTheme="minorEastAsia"/>
          <w:sz w:val="32"/>
          <w:szCs w:val="32"/>
          <w:lang w:eastAsia="ja-JP"/>
        </w:rPr>
      </w:pP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lastRenderedPageBreak/>
        <w:t>Độ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phức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tạp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không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gian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trường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hợp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tệ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 </w:t>
      </w:r>
      <w:proofErr w:type="spellStart"/>
      <w:r w:rsidRPr="00A430CD">
        <w:rPr>
          <w:color w:val="202122"/>
          <w:sz w:val="32"/>
          <w:szCs w:val="32"/>
          <w:shd w:val="clear" w:color="auto" w:fill="FFFFFF"/>
        </w:rPr>
        <w:t>nhất</w:t>
      </w:r>
      <w:proofErr w:type="spellEnd"/>
      <w:r w:rsidRPr="00A430CD">
        <w:rPr>
          <w:color w:val="202122"/>
          <w:sz w:val="32"/>
          <w:szCs w:val="32"/>
          <w:shd w:val="clear" w:color="auto" w:fill="FFFFFF"/>
        </w:rPr>
        <w:t xml:space="preserve">: </w:t>
      </w:r>
      <w:r w:rsidRPr="00A430CD">
        <w:rPr>
          <w:rStyle w:val="mwe-math-mathml-inline"/>
          <w:color w:val="202122"/>
          <w:sz w:val="32"/>
          <w:szCs w:val="32"/>
          <w:shd w:val="clear" w:color="auto" w:fill="FFFFFF"/>
        </w:rPr>
        <w:t>O(|V|)</w:t>
      </w:r>
      <w:r w:rsidRPr="00A430CD">
        <w:rPr>
          <w:color w:val="202122"/>
          <w:sz w:val="32"/>
          <w:szCs w:val="32"/>
          <w:shd w:val="clear" w:color="auto" w:fill="FFFFFF"/>
        </w:rPr>
        <w:t> =O(b</w:t>
      </w:r>
      <w:r w:rsidRPr="00A430CD">
        <w:rPr>
          <w:color w:val="202122"/>
          <w:sz w:val="32"/>
          <w:szCs w:val="32"/>
          <w:shd w:val="clear" w:color="auto" w:fill="FFFFFF"/>
          <w:vertAlign w:val="superscript"/>
        </w:rPr>
        <w:t>d</w:t>
      </w:r>
      <w:r w:rsidRPr="00A430CD">
        <w:rPr>
          <w:color w:val="202122"/>
          <w:sz w:val="32"/>
          <w:szCs w:val="32"/>
          <w:shd w:val="clear" w:color="auto" w:fill="FFFFFF"/>
        </w:rPr>
        <w:t>).</w:t>
      </w:r>
    </w:p>
    <w:p w14:paraId="187DE628" w14:textId="488E3665" w:rsidR="00F63FD0" w:rsidRPr="00B47188" w:rsidRDefault="00F63FD0" w:rsidP="00F63FD0">
      <w:pPr>
        <w:tabs>
          <w:tab w:val="left" w:pos="1843"/>
        </w:tabs>
        <w:spacing w:after="200" w:line="276" w:lineRule="auto"/>
        <w:rPr>
          <w:rFonts w:eastAsiaTheme="minorEastAsia"/>
          <w:sz w:val="32"/>
          <w:szCs w:val="32"/>
          <w:lang w:eastAsia="ja-JP"/>
        </w:rPr>
      </w:pPr>
    </w:p>
    <w:p w14:paraId="24BB94D0" w14:textId="2D80609B" w:rsidR="00762FF3" w:rsidRPr="00C07737" w:rsidRDefault="00762FF3" w:rsidP="006512D8">
      <w:pPr>
        <w:spacing w:after="200" w:line="276" w:lineRule="auto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2.3   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 w:rsidRPr="00C07737"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UCS- Uniform Cost Search</w:t>
      </w:r>
    </w:p>
    <w:p w14:paraId="4B48A789" w14:textId="77777777" w:rsidR="00762FF3" w:rsidRPr="00C07737" w:rsidRDefault="00762FF3" w:rsidP="00762FF3">
      <w:pPr>
        <w:pStyle w:val="ListParagraph"/>
        <w:tabs>
          <w:tab w:val="center" w:pos="6379"/>
        </w:tabs>
        <w:spacing w:line="276" w:lineRule="auto"/>
        <w:ind w:left="1260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2.3.1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Sơ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đồ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giải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thuật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3D50008C" w14:textId="77777777" w:rsidR="00762FF3" w:rsidRPr="00C07737" w:rsidRDefault="00762FF3" w:rsidP="00762FF3">
      <w:pPr>
        <w:pStyle w:val="ListParagraph"/>
        <w:tabs>
          <w:tab w:val="center" w:pos="6379"/>
        </w:tabs>
        <w:spacing w:line="276" w:lineRule="auto"/>
        <w:ind w:left="495"/>
        <w:rPr>
          <w:rFonts w:eastAsiaTheme="minorEastAsia"/>
          <w:sz w:val="32"/>
          <w:szCs w:val="32"/>
          <w:lang w:eastAsia="ja-JP"/>
        </w:rPr>
      </w:pPr>
      <w:r w:rsidRPr="00C07737">
        <w:rPr>
          <w:rFonts w:eastAsiaTheme="minorEastAsia" w:hint="eastAsia"/>
          <w:sz w:val="32"/>
          <w:szCs w:val="32"/>
          <w:lang w:eastAsia="ja-JP"/>
        </w:rPr>
        <w:t xml:space="preserve">         2.3.2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Hiện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thực</w:t>
      </w:r>
      <w:proofErr w:type="spellEnd"/>
      <w:r w:rsidRPr="00C07737">
        <w:rPr>
          <w:rFonts w:eastAsiaTheme="minorEastAsia" w:hint="eastAsia"/>
          <w:sz w:val="32"/>
          <w:szCs w:val="32"/>
          <w:lang w:eastAsia="ja-JP"/>
        </w:rPr>
        <w:t xml:space="preserve"> </w:t>
      </w:r>
    </w:p>
    <w:p w14:paraId="4131C32A" w14:textId="77777777" w:rsidR="002F40DE" w:rsidRDefault="00762FF3" w:rsidP="00762FF3">
      <w:pPr>
        <w:tabs>
          <w:tab w:val="center" w:pos="6379"/>
        </w:tabs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sz w:val="32"/>
          <w:szCs w:val="32"/>
          <w:lang w:eastAsia="ja-JP"/>
        </w:rPr>
        <w:t xml:space="preserve">               </w:t>
      </w:r>
      <w:r w:rsidRPr="00C07737">
        <w:rPr>
          <w:rFonts w:eastAsiaTheme="minorEastAsia" w:hint="eastAsia"/>
          <w:sz w:val="32"/>
          <w:szCs w:val="32"/>
          <w:lang w:eastAsia="ja-JP"/>
        </w:rPr>
        <w:t xml:space="preserve">2.3.3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Kết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quả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và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thảo</w:t>
      </w:r>
      <w:proofErr w:type="spellEnd"/>
      <w:r>
        <w:rPr>
          <w:rFonts w:eastAsiaTheme="minorEastAsia" w:hint="eastAsia"/>
          <w:sz w:val="32"/>
          <w:szCs w:val="32"/>
          <w:lang w:eastAsia="ja-JP"/>
        </w:rPr>
        <w:t xml:space="preserve"> </w:t>
      </w:r>
      <w:proofErr w:type="spellStart"/>
      <w:r>
        <w:rPr>
          <w:rFonts w:eastAsiaTheme="minorEastAsia" w:hint="eastAsia"/>
          <w:sz w:val="32"/>
          <w:szCs w:val="32"/>
          <w:lang w:eastAsia="ja-JP"/>
        </w:rPr>
        <w:t>luận</w:t>
      </w:r>
      <w:proofErr w:type="spellEnd"/>
    </w:p>
    <w:p w14:paraId="43623FDF" w14:textId="605E58F5" w:rsidR="0060784B" w:rsidRDefault="00611610" w:rsidP="00611610">
      <w:pPr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/>
          <w:b/>
          <w:sz w:val="32"/>
          <w:szCs w:val="32"/>
          <w:lang w:eastAsia="ja-JP"/>
        </w:rPr>
        <w:br w:type="page"/>
      </w:r>
    </w:p>
    <w:p w14:paraId="2B392D2C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  <w:r>
        <w:rPr>
          <w:rFonts w:eastAsiaTheme="minorEastAsia" w:hint="eastAsia"/>
          <w:b/>
          <w:sz w:val="32"/>
          <w:szCs w:val="32"/>
          <w:lang w:eastAsia="ja-JP"/>
        </w:rPr>
        <w:lastRenderedPageBreak/>
        <w:t>TỰ ĐÁNH GIÁ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4820"/>
        <w:gridCol w:w="1276"/>
        <w:gridCol w:w="1432"/>
      </w:tblGrid>
      <w:tr w:rsidR="0078271B" w14:paraId="5F12802E" w14:textId="77777777" w:rsidTr="0060784B">
        <w:tc>
          <w:tcPr>
            <w:tcW w:w="1809" w:type="dxa"/>
          </w:tcPr>
          <w:p w14:paraId="4B86BEAF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tập</w:t>
            </w:r>
            <w:proofErr w:type="spellEnd"/>
          </w:p>
        </w:tc>
        <w:tc>
          <w:tcPr>
            <w:tcW w:w="4820" w:type="dxa"/>
          </w:tcPr>
          <w:p w14:paraId="0B4E2747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Nội dung</w:t>
            </w:r>
          </w:p>
        </w:tc>
        <w:tc>
          <w:tcPr>
            <w:tcW w:w="1276" w:type="dxa"/>
          </w:tcPr>
          <w:p w14:paraId="50459141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1432" w:type="dxa"/>
          </w:tcPr>
          <w:p w14:paraId="17E248E0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Ghi</w:t>
            </w:r>
            <w:proofErr w:type="spellEnd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chú</w:t>
            </w:r>
            <w:proofErr w:type="spellEnd"/>
          </w:p>
        </w:tc>
      </w:tr>
      <w:tr w:rsidR="0078271B" w14:paraId="3D3C7163" w14:textId="77777777" w:rsidTr="0060784B">
        <w:tc>
          <w:tcPr>
            <w:tcW w:w="1809" w:type="dxa"/>
            <w:vMerge w:val="restart"/>
          </w:tcPr>
          <w:p w14:paraId="63CC5780" w14:textId="77777777" w:rsidR="0078271B" w:rsidRPr="00BC3ADC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1 </w:t>
            </w:r>
          </w:p>
          <w:p w14:paraId="3145ADD5" w14:textId="77777777" w:rsidR="0078271B" w:rsidRP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(</w:t>
            </w:r>
            <w:r w:rsidR="00E862FD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5</w:t>
            </w:r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4820" w:type="dxa"/>
          </w:tcPr>
          <w:p w14:paraId="592A802C" w14:textId="77777777" w:rsidR="0078271B" w:rsidRPr="00A075CB" w:rsidRDefault="0060784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Mô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tả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cấu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trúc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dữ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liệu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 </w:t>
            </w:r>
            <w:r w:rsidR="0078271B"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(</w:t>
            </w:r>
            <w:r w:rsidR="00A075CB"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1</w:t>
            </w:r>
            <w:r w:rsidR="0078271B"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4E83EFE0" w14:textId="0A385C12" w:rsidR="0078271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369640B0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78271B" w14:paraId="174B90B7" w14:textId="77777777" w:rsidTr="0060784B">
        <w:tc>
          <w:tcPr>
            <w:tcW w:w="1809" w:type="dxa"/>
            <w:vMerge/>
          </w:tcPr>
          <w:p w14:paraId="52D6A773" w14:textId="77777777" w:rsidR="0078271B" w:rsidRP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0FE2C15E" w14:textId="77777777" w:rsidR="0078271B" w:rsidRPr="00A075C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Greedy Best First Search (Heuristic) (2 </w:t>
            </w:r>
            <w:r w:rsidR="0078271B"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đ)</w:t>
            </w:r>
          </w:p>
        </w:tc>
        <w:tc>
          <w:tcPr>
            <w:tcW w:w="1276" w:type="dxa"/>
          </w:tcPr>
          <w:p w14:paraId="0920FDC8" w14:textId="3083778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51B491D6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78271B" w14:paraId="4ABD11A4" w14:textId="77777777" w:rsidTr="0060784B">
        <w:tc>
          <w:tcPr>
            <w:tcW w:w="1809" w:type="dxa"/>
            <w:vMerge/>
          </w:tcPr>
          <w:p w14:paraId="48FB8B61" w14:textId="77777777" w:rsidR="0078271B" w:rsidRP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51EEC57" w14:textId="77777777" w:rsidR="0078271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Sơ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đồ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giải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thuật</w:t>
            </w:r>
            <w:proofErr w:type="spellEnd"/>
            <w:r w:rsidR="0078271B"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>0.5</w:t>
            </w:r>
            <w:r w:rsidR="0078271B"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3E5DB938" w14:textId="3B460E03" w:rsidR="0078271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C977DAD" w14:textId="77777777" w:rsidR="0078271B" w:rsidRDefault="0078271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2EFA6D68" w14:textId="77777777" w:rsidTr="0060784B">
        <w:tc>
          <w:tcPr>
            <w:tcW w:w="1809" w:type="dxa"/>
            <w:vMerge/>
          </w:tcPr>
          <w:p w14:paraId="525A9878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8980FE7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Hiện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thực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7CA708BA" w14:textId="099462A2" w:rsidR="00A075C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2F06B27F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150C81A0" w14:textId="77777777" w:rsidTr="0060784B">
        <w:tc>
          <w:tcPr>
            <w:tcW w:w="1809" w:type="dxa"/>
            <w:vMerge/>
          </w:tcPr>
          <w:p w14:paraId="5843FC42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433142C6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Kết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quả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và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thảo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luận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53DB74C1" w14:textId="1855D971" w:rsidR="00A075C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51AED40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4CE207D1" w14:textId="77777777" w:rsidTr="0060784B">
        <w:tc>
          <w:tcPr>
            <w:tcW w:w="1809" w:type="dxa"/>
            <w:vMerge/>
          </w:tcPr>
          <w:p w14:paraId="1BD594A5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6BB43649" w14:textId="77777777" w:rsidR="00A075CB" w:rsidRPr="00A075C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r w:rsidR="00C834A6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A*</w:t>
            </w:r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(2 đ)</w:t>
            </w:r>
          </w:p>
        </w:tc>
        <w:tc>
          <w:tcPr>
            <w:tcW w:w="1276" w:type="dxa"/>
          </w:tcPr>
          <w:p w14:paraId="7B937F22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64813BDA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4A547CA3" w14:textId="77777777" w:rsidTr="0060784B">
        <w:tc>
          <w:tcPr>
            <w:tcW w:w="1809" w:type="dxa"/>
            <w:vMerge/>
          </w:tcPr>
          <w:p w14:paraId="1652ACCD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7CBC0012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Sơ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đồ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giải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thuật</w:t>
            </w:r>
            <w:proofErr w:type="spellEnd"/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>0.5</w:t>
            </w:r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535BBD4E" w14:textId="5665093C" w:rsidR="00A075C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017A4277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19DCA640" w14:textId="77777777" w:rsidTr="0060784B">
        <w:tc>
          <w:tcPr>
            <w:tcW w:w="1809" w:type="dxa"/>
            <w:vMerge/>
          </w:tcPr>
          <w:p w14:paraId="263E55E7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4072584F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Hiện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thực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7DB29CEC" w14:textId="7D2034E9" w:rsidR="00A075C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483AFBDA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A075CB" w14:paraId="0083268E" w14:textId="77777777" w:rsidTr="0060784B">
        <w:tc>
          <w:tcPr>
            <w:tcW w:w="1809" w:type="dxa"/>
            <w:vMerge/>
          </w:tcPr>
          <w:p w14:paraId="40E2A6BD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5223710F" w14:textId="77777777" w:rsidR="00A075CB" w:rsidRPr="0078271B" w:rsidRDefault="00A075CB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Kết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quả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và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thảo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luận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34B52278" w14:textId="49216439" w:rsidR="00A075CB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23F81D27" w14:textId="77777777" w:rsidR="00A075CB" w:rsidRDefault="00A075CB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501A704C" w14:textId="77777777" w:rsidTr="0060784B">
        <w:tc>
          <w:tcPr>
            <w:tcW w:w="1809" w:type="dxa"/>
            <w:vMerge w:val="restart"/>
          </w:tcPr>
          <w:p w14:paraId="426AD0B4" w14:textId="77777777" w:rsidR="00C834A6" w:rsidRPr="00BC3ADC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Bài</w:t>
            </w:r>
            <w:proofErr w:type="spellEnd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2 </w:t>
            </w:r>
          </w:p>
          <w:p w14:paraId="16D56F4C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(</w:t>
            </w:r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5</w:t>
            </w:r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  <w:r w:rsidRPr="00BC3ADC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)</w:t>
            </w:r>
          </w:p>
        </w:tc>
        <w:tc>
          <w:tcPr>
            <w:tcW w:w="4820" w:type="dxa"/>
          </w:tcPr>
          <w:p w14:paraId="151B76C0" w14:textId="77777777" w:rsidR="00C834A6" w:rsidRPr="00A075C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Mô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tả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cấu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trúc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dữ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liệu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 (1 đ)</w:t>
            </w:r>
          </w:p>
        </w:tc>
        <w:tc>
          <w:tcPr>
            <w:tcW w:w="1276" w:type="dxa"/>
          </w:tcPr>
          <w:p w14:paraId="59A769CF" w14:textId="20EE63A8" w:rsidR="00C834A6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0692FDAC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76C4C017" w14:textId="77777777" w:rsidTr="0060784B">
        <w:tc>
          <w:tcPr>
            <w:tcW w:w="1809" w:type="dxa"/>
            <w:vMerge/>
          </w:tcPr>
          <w:p w14:paraId="2152F205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061B7E90" w14:textId="77777777" w:rsidR="00C834A6" w:rsidRPr="00A075C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BFS</w:t>
            </w:r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(2 đ)</w:t>
            </w:r>
          </w:p>
        </w:tc>
        <w:tc>
          <w:tcPr>
            <w:tcW w:w="1276" w:type="dxa"/>
          </w:tcPr>
          <w:p w14:paraId="67D31E7F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  <w:tc>
          <w:tcPr>
            <w:tcW w:w="1432" w:type="dxa"/>
          </w:tcPr>
          <w:p w14:paraId="2945D337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12BC00ED" w14:textId="77777777" w:rsidTr="0060784B">
        <w:tc>
          <w:tcPr>
            <w:tcW w:w="1809" w:type="dxa"/>
            <w:vMerge/>
          </w:tcPr>
          <w:p w14:paraId="750A2DC2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28A71FA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Sơ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đồ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giải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thuật</w:t>
            </w:r>
            <w:proofErr w:type="spellEnd"/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>0.5</w:t>
            </w:r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34433918" w14:textId="136E24F3" w:rsidR="00C834A6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11F22D2E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3CFC60CC" w14:textId="77777777" w:rsidTr="0060784B">
        <w:tc>
          <w:tcPr>
            <w:tcW w:w="1809" w:type="dxa"/>
            <w:vMerge/>
          </w:tcPr>
          <w:p w14:paraId="517C34F3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508389A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Hiện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thực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47703C1E" w14:textId="038C34AE" w:rsidR="00C834A6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1</w:t>
            </w:r>
          </w:p>
        </w:tc>
        <w:tc>
          <w:tcPr>
            <w:tcW w:w="1432" w:type="dxa"/>
          </w:tcPr>
          <w:p w14:paraId="37BF3260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1E48CAD1" w14:textId="77777777" w:rsidTr="0060784B">
        <w:tc>
          <w:tcPr>
            <w:tcW w:w="1809" w:type="dxa"/>
            <w:vMerge/>
          </w:tcPr>
          <w:p w14:paraId="391A365F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DA4A032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Kết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quả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và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thảo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luận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6FA27527" w14:textId="7D7C3446" w:rsidR="00C834A6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0.5</w:t>
            </w:r>
          </w:p>
        </w:tc>
        <w:tc>
          <w:tcPr>
            <w:tcW w:w="1432" w:type="dxa"/>
          </w:tcPr>
          <w:p w14:paraId="467554F3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2A78A969" w14:textId="77777777" w:rsidTr="0060784B">
        <w:tc>
          <w:tcPr>
            <w:tcW w:w="1809" w:type="dxa"/>
            <w:vMerge/>
          </w:tcPr>
          <w:p w14:paraId="699973EA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F00B67E" w14:textId="77777777" w:rsidR="00C834A6" w:rsidRPr="00A075C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Giải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thuật</w:t>
            </w:r>
            <w:proofErr w:type="spellEnd"/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r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UCS</w:t>
            </w:r>
            <w:r w:rsidRPr="00A075CB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(2 đ)</w:t>
            </w:r>
          </w:p>
        </w:tc>
        <w:tc>
          <w:tcPr>
            <w:tcW w:w="1276" w:type="dxa"/>
          </w:tcPr>
          <w:p w14:paraId="1965DB7D" w14:textId="11A0905B" w:rsidR="00C834A6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73A20A79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0F48DFE3" w14:textId="77777777" w:rsidTr="0060784B">
        <w:tc>
          <w:tcPr>
            <w:tcW w:w="1809" w:type="dxa"/>
            <w:vMerge/>
          </w:tcPr>
          <w:p w14:paraId="7207F8E2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36E3EAD7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Sơ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đồ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giải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thuật</w:t>
            </w:r>
            <w:proofErr w:type="spellEnd"/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</w:t>
            </w:r>
            <w:r>
              <w:rPr>
                <w:rFonts w:eastAsiaTheme="minorEastAsia" w:hint="eastAsia"/>
                <w:sz w:val="32"/>
                <w:szCs w:val="32"/>
                <w:lang w:eastAsia="ja-JP"/>
              </w:rPr>
              <w:t>0.5</w:t>
            </w:r>
            <w:r w:rsidRPr="0078271B"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đ)</w:t>
            </w:r>
          </w:p>
        </w:tc>
        <w:tc>
          <w:tcPr>
            <w:tcW w:w="1276" w:type="dxa"/>
          </w:tcPr>
          <w:p w14:paraId="60B513F1" w14:textId="57CEBC7D" w:rsidR="00C834A6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1DCAFC97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5338E826" w14:textId="77777777" w:rsidTr="0060784B">
        <w:tc>
          <w:tcPr>
            <w:tcW w:w="1809" w:type="dxa"/>
            <w:vMerge/>
          </w:tcPr>
          <w:p w14:paraId="79C1AF53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166FF545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Hiện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thực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(1 đ)</w:t>
            </w:r>
          </w:p>
        </w:tc>
        <w:tc>
          <w:tcPr>
            <w:tcW w:w="1276" w:type="dxa"/>
          </w:tcPr>
          <w:p w14:paraId="6021241E" w14:textId="3121E18D" w:rsidR="00C834A6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72737ABF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C834A6" w14:paraId="2A6C6B1B" w14:textId="77777777" w:rsidTr="0060784B">
        <w:tc>
          <w:tcPr>
            <w:tcW w:w="1809" w:type="dxa"/>
            <w:vMerge/>
          </w:tcPr>
          <w:p w14:paraId="492ECFE6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4820" w:type="dxa"/>
          </w:tcPr>
          <w:p w14:paraId="23EA7915" w14:textId="77777777" w:rsidR="00C834A6" w:rsidRPr="0078271B" w:rsidRDefault="00C834A6" w:rsidP="00C834A6">
            <w:pPr>
              <w:tabs>
                <w:tab w:val="center" w:pos="6379"/>
              </w:tabs>
              <w:spacing w:line="276" w:lineRule="auto"/>
              <w:jc w:val="both"/>
              <w:rPr>
                <w:rFonts w:eastAsiaTheme="minorEastAsia"/>
                <w:sz w:val="32"/>
                <w:szCs w:val="32"/>
                <w:lang w:eastAsia="ja-JP"/>
              </w:rPr>
            </w:pP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Kết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quả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và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thảo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</w:t>
            </w:r>
            <w:proofErr w:type="spellStart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>luận</w:t>
            </w:r>
            <w:proofErr w:type="spellEnd"/>
            <w:r>
              <w:rPr>
                <w:rFonts w:eastAsiaTheme="minorEastAsia" w:hint="eastAsia"/>
                <w:sz w:val="32"/>
                <w:szCs w:val="32"/>
                <w:lang w:eastAsia="ja-JP"/>
              </w:rPr>
              <w:t xml:space="preserve"> (0.5 đ)</w:t>
            </w:r>
          </w:p>
        </w:tc>
        <w:tc>
          <w:tcPr>
            <w:tcW w:w="1276" w:type="dxa"/>
          </w:tcPr>
          <w:p w14:paraId="7533DBE3" w14:textId="7BD6A567" w:rsidR="00C834A6" w:rsidRDefault="005D63BE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0</w:t>
            </w:r>
          </w:p>
        </w:tc>
        <w:tc>
          <w:tcPr>
            <w:tcW w:w="1432" w:type="dxa"/>
          </w:tcPr>
          <w:p w14:paraId="61879BAF" w14:textId="77777777" w:rsidR="00C834A6" w:rsidRDefault="00C834A6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  <w:tr w:rsidR="00E862FD" w14:paraId="585B3A5C" w14:textId="77777777" w:rsidTr="0060784B">
        <w:tc>
          <w:tcPr>
            <w:tcW w:w="1809" w:type="dxa"/>
          </w:tcPr>
          <w:p w14:paraId="1C55BF2E" w14:textId="77777777" w:rsidR="00E862FD" w:rsidRPr="00E45196" w:rsidRDefault="00E862FD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proofErr w:type="spellStart"/>
            <w:r w:rsidRPr="00E45196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Tổng</w:t>
            </w:r>
            <w:proofErr w:type="spellEnd"/>
            <w:r w:rsidRPr="00E45196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 xml:space="preserve"> </w:t>
            </w:r>
            <w:proofErr w:type="spellStart"/>
            <w:r w:rsidRPr="00E45196">
              <w:rPr>
                <w:rFonts w:eastAsiaTheme="minorEastAsia" w:hint="eastAsia"/>
                <w:b/>
                <w:sz w:val="32"/>
                <w:szCs w:val="32"/>
                <w:lang w:eastAsia="ja-JP"/>
              </w:rPr>
              <w:t>điểm</w:t>
            </w:r>
            <w:proofErr w:type="spellEnd"/>
          </w:p>
        </w:tc>
        <w:tc>
          <w:tcPr>
            <w:tcW w:w="4820" w:type="dxa"/>
          </w:tcPr>
          <w:p w14:paraId="20940F6B" w14:textId="77777777" w:rsidR="00E862FD" w:rsidRPr="0078271B" w:rsidRDefault="00E862FD" w:rsidP="00C834A6">
            <w:pPr>
              <w:tabs>
                <w:tab w:val="center" w:pos="6379"/>
              </w:tabs>
              <w:spacing w:line="276" w:lineRule="auto"/>
              <w:rPr>
                <w:rFonts w:eastAsiaTheme="minorEastAsia"/>
                <w:sz w:val="32"/>
                <w:szCs w:val="32"/>
                <w:lang w:eastAsia="ja-JP"/>
              </w:rPr>
            </w:pPr>
          </w:p>
        </w:tc>
        <w:tc>
          <w:tcPr>
            <w:tcW w:w="1276" w:type="dxa"/>
          </w:tcPr>
          <w:p w14:paraId="6B204F30" w14:textId="7471F22E" w:rsidR="00E862FD" w:rsidRDefault="00647B62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  <w:r>
              <w:rPr>
                <w:rFonts w:eastAsiaTheme="minorEastAsia"/>
                <w:b/>
                <w:sz w:val="32"/>
                <w:szCs w:val="32"/>
                <w:lang w:eastAsia="ja-JP"/>
              </w:rPr>
              <w:t>8</w:t>
            </w:r>
          </w:p>
        </w:tc>
        <w:tc>
          <w:tcPr>
            <w:tcW w:w="1432" w:type="dxa"/>
          </w:tcPr>
          <w:p w14:paraId="518AE40A" w14:textId="77777777" w:rsidR="00E862FD" w:rsidRDefault="00E862FD" w:rsidP="00C834A6">
            <w:pPr>
              <w:tabs>
                <w:tab w:val="center" w:pos="6379"/>
              </w:tabs>
              <w:spacing w:line="276" w:lineRule="auto"/>
              <w:jc w:val="center"/>
              <w:rPr>
                <w:rFonts w:eastAsiaTheme="minorEastAsia"/>
                <w:b/>
                <w:sz w:val="32"/>
                <w:szCs w:val="32"/>
                <w:lang w:eastAsia="ja-JP"/>
              </w:rPr>
            </w:pPr>
          </w:p>
        </w:tc>
      </w:tr>
    </w:tbl>
    <w:p w14:paraId="3EDAB663" w14:textId="77777777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793BB12" w14:textId="3107184B" w:rsidR="0078271B" w:rsidRDefault="0078271B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783BBD66" w14:textId="15EF46EC" w:rsidR="00647B62" w:rsidRDefault="00647B62" w:rsidP="007E7FF7">
      <w:pPr>
        <w:tabs>
          <w:tab w:val="center" w:pos="6379"/>
        </w:tabs>
        <w:spacing w:after="200" w:line="276" w:lineRule="auto"/>
        <w:jc w:val="center"/>
        <w:rPr>
          <w:rFonts w:eastAsiaTheme="minorEastAsia"/>
          <w:b/>
          <w:sz w:val="32"/>
          <w:szCs w:val="32"/>
          <w:lang w:eastAsia="ja-JP"/>
        </w:rPr>
      </w:pPr>
    </w:p>
    <w:p w14:paraId="651CDDEE" w14:textId="77777777" w:rsidR="0078271B" w:rsidRDefault="0078271B" w:rsidP="004E6080">
      <w:pPr>
        <w:tabs>
          <w:tab w:val="center" w:pos="6379"/>
        </w:tabs>
        <w:spacing w:after="200" w:line="276" w:lineRule="auto"/>
        <w:rPr>
          <w:rFonts w:eastAsiaTheme="minorEastAsia"/>
          <w:b/>
          <w:sz w:val="32"/>
          <w:szCs w:val="32"/>
          <w:lang w:eastAsia="ja-JP"/>
        </w:rPr>
      </w:pPr>
    </w:p>
    <w:p w14:paraId="215DFA22" w14:textId="6E961C3B" w:rsidR="00F305C5" w:rsidRPr="003B6CE5" w:rsidRDefault="007E7FF7" w:rsidP="003B6CE5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TÀI LIỆU THAM KHẢO</w:t>
      </w:r>
    </w:p>
    <w:p w14:paraId="6E0D5A7A" w14:textId="055FF4EC" w:rsidR="003B6CE5" w:rsidRPr="002F0FA7" w:rsidRDefault="003B6CE5" w:rsidP="002014B4">
      <w:pPr>
        <w:spacing w:line="360" w:lineRule="auto"/>
        <w:rPr>
          <w:rStyle w:val="fontstyle01"/>
          <w:rFonts w:ascii="Times New Roman" w:hAnsi="Times New Roman"/>
          <w:sz w:val="32"/>
          <w:szCs w:val="32"/>
        </w:rPr>
      </w:pPr>
      <w:r w:rsidRPr="002F0FA7">
        <w:rPr>
          <w:rStyle w:val="fontstyle01"/>
          <w:rFonts w:ascii="Times New Roman" w:hAnsi="Times New Roman"/>
          <w:sz w:val="32"/>
          <w:szCs w:val="32"/>
        </w:rPr>
        <w:t xml:space="preserve">[1]. Slide </w:t>
      </w:r>
      <w:proofErr w:type="spellStart"/>
      <w:r w:rsidRPr="002F0FA7">
        <w:rPr>
          <w:rStyle w:val="fontstyle01"/>
          <w:rFonts w:ascii="Times New Roman" w:hAnsi="Times New Roman"/>
          <w:sz w:val="32"/>
          <w:szCs w:val="32"/>
        </w:rPr>
        <w:t>bài</w:t>
      </w:r>
      <w:proofErr w:type="spellEnd"/>
      <w:r w:rsidRPr="002F0FA7">
        <w:rPr>
          <w:rStyle w:val="fontstyle01"/>
          <w:rFonts w:ascii="Times New Roman" w:hAnsi="Times New Roman"/>
          <w:sz w:val="32"/>
          <w:szCs w:val="32"/>
        </w:rPr>
        <w:t xml:space="preserve"> </w:t>
      </w:r>
      <w:proofErr w:type="spellStart"/>
      <w:r w:rsidRPr="002F0FA7">
        <w:rPr>
          <w:rStyle w:val="fontstyle01"/>
          <w:rFonts w:ascii="Times New Roman" w:hAnsi="Times New Roman"/>
          <w:sz w:val="32"/>
          <w:szCs w:val="32"/>
        </w:rPr>
        <w:t>giảng</w:t>
      </w:r>
      <w:proofErr w:type="spellEnd"/>
      <w:r w:rsidRPr="002F0FA7">
        <w:rPr>
          <w:rStyle w:val="fontstyle01"/>
          <w:rFonts w:ascii="Times New Roman" w:hAnsi="Times New Roman"/>
          <w:sz w:val="32"/>
          <w:szCs w:val="32"/>
        </w:rPr>
        <w:t xml:space="preserve">: </w:t>
      </w:r>
      <w:r w:rsidR="002014B4" w:rsidRPr="002F0FA7">
        <w:rPr>
          <w:rStyle w:val="fontstyle01"/>
          <w:rFonts w:ascii="Times New Roman" w:hAnsi="Times New Roman"/>
          <w:sz w:val="32"/>
          <w:szCs w:val="32"/>
        </w:rPr>
        <w:t>https://elearning.tdmu.edu.vn/pluginfile.php/518695/mod_resource/content/2/lesson%203-4%20-%20%20Informed%20search.pdf</w:t>
      </w:r>
    </w:p>
    <w:p w14:paraId="6D4D884C" w14:textId="0871E3DA" w:rsidR="00F305C5" w:rsidRPr="002F0FA7" w:rsidRDefault="003B6CE5" w:rsidP="003B6CE5">
      <w:pPr>
        <w:pStyle w:val="Heading1"/>
        <w:shd w:val="clear" w:color="auto" w:fill="FFFFFF"/>
        <w:spacing w:before="0" w:after="150" w:line="360" w:lineRule="atLeast"/>
        <w:textAlignment w:val="baseline"/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</w:pPr>
      <w:r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>[2].</w:t>
      </w:r>
      <w:r w:rsidRPr="002F0FA7">
        <w:rPr>
          <w:rStyle w:val="fontstyle01"/>
          <w:rFonts w:ascii="Times New Roman" w:hAnsi="Times New Roman" w:cs="Times New Roman"/>
          <w:sz w:val="32"/>
          <w:szCs w:val="32"/>
        </w:rPr>
        <w:t xml:space="preserve"> </w:t>
      </w:r>
      <w:r w:rsidRPr="002F0FA7">
        <w:rPr>
          <w:rFonts w:ascii="Times New Roman" w:hAnsi="Times New Roman" w:cs="Times New Roman"/>
          <w:b w:val="0"/>
          <w:bCs w:val="0"/>
          <w:i/>
          <w:iCs/>
          <w:color w:val="444444"/>
          <w:spacing w:val="-15"/>
          <w:sz w:val="32"/>
          <w:szCs w:val="32"/>
        </w:rPr>
        <w:t>Artificial Intelligence: A Modern Approach 3rd Edition</w:t>
      </w:r>
      <w:r w:rsidRPr="002F0FA7">
        <w:rPr>
          <w:rFonts w:ascii="Times New Roman" w:hAnsi="Times New Roman" w:cs="Times New Roman"/>
          <w:b w:val="0"/>
          <w:bCs w:val="0"/>
          <w:color w:val="444444"/>
          <w:spacing w:val="-15"/>
          <w:sz w:val="32"/>
          <w:szCs w:val="32"/>
        </w:rPr>
        <w:t xml:space="preserve">, </w:t>
      </w:r>
      <w:r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 xml:space="preserve">Stuart J. Russell and Peter </w:t>
      </w:r>
      <w:proofErr w:type="spellStart"/>
      <w:r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>Norvig</w:t>
      </w:r>
      <w:proofErr w:type="spellEnd"/>
      <w:r w:rsidR="00746578"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 xml:space="preserve">, </w:t>
      </w:r>
      <w:proofErr w:type="spellStart"/>
      <w:r w:rsidR="00746578"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>Năm</w:t>
      </w:r>
      <w:proofErr w:type="spellEnd"/>
      <w:r w:rsidR="00746578" w:rsidRPr="002F0FA7">
        <w:rPr>
          <w:rStyle w:val="fontstyle01"/>
          <w:rFonts w:ascii="Times New Roman" w:hAnsi="Times New Roman" w:cs="Times New Roman"/>
          <w:b w:val="0"/>
          <w:bCs w:val="0"/>
          <w:sz w:val="32"/>
          <w:szCs w:val="32"/>
        </w:rPr>
        <w:t xml:space="preserve"> XB: 1994.</w:t>
      </w:r>
    </w:p>
    <w:p w14:paraId="143EDD9E" w14:textId="08801380" w:rsidR="002014B4" w:rsidRPr="002F0FA7" w:rsidRDefault="002014B4" w:rsidP="002014B4">
      <w:pPr>
        <w:rPr>
          <w:sz w:val="32"/>
          <w:szCs w:val="32"/>
        </w:rPr>
      </w:pPr>
      <w:r w:rsidRPr="002F0FA7">
        <w:rPr>
          <w:sz w:val="32"/>
          <w:szCs w:val="32"/>
        </w:rPr>
        <w:t xml:space="preserve">[3]. </w:t>
      </w:r>
      <w:proofErr w:type="spellStart"/>
      <w:r w:rsidRPr="002F0FA7">
        <w:rPr>
          <w:sz w:val="32"/>
          <w:szCs w:val="32"/>
        </w:rPr>
        <w:t>Youtube</w:t>
      </w:r>
      <w:proofErr w:type="spellEnd"/>
      <w:r w:rsidRPr="002F0FA7">
        <w:rPr>
          <w:sz w:val="32"/>
          <w:szCs w:val="32"/>
        </w:rPr>
        <w:t xml:space="preserve">: https://www.youtube.com/watch?v=zlVe6hnJJds&amp;t=9s </w:t>
      </w:r>
    </w:p>
    <w:p w14:paraId="3478C861" w14:textId="08D970B0" w:rsidR="002014B4" w:rsidRPr="002F0FA7" w:rsidRDefault="002014B4" w:rsidP="002014B4">
      <w:pPr>
        <w:rPr>
          <w:sz w:val="32"/>
          <w:szCs w:val="32"/>
        </w:rPr>
      </w:pPr>
      <w:r w:rsidRPr="002F0FA7">
        <w:rPr>
          <w:sz w:val="32"/>
          <w:szCs w:val="32"/>
        </w:rPr>
        <w:t xml:space="preserve">[4]. Trang web: </w:t>
      </w:r>
      <w:hyperlink r:id="rId46" w:history="1">
        <w:r w:rsidR="002A6BC0" w:rsidRPr="002F0FA7">
          <w:rPr>
            <w:rStyle w:val="Hyperlink"/>
            <w:sz w:val="32"/>
            <w:szCs w:val="32"/>
          </w:rPr>
          <w:t>https://www.algorithms-and-technologies.com/a_star/python</w:t>
        </w:r>
      </w:hyperlink>
    </w:p>
    <w:p w14:paraId="35628EBA" w14:textId="48950A52" w:rsidR="002A6BC0" w:rsidRPr="002F0FA7" w:rsidRDefault="002A6BC0" w:rsidP="002014B4">
      <w:pPr>
        <w:rPr>
          <w:sz w:val="32"/>
          <w:szCs w:val="32"/>
        </w:rPr>
      </w:pPr>
      <w:r w:rsidRPr="002F0FA7">
        <w:rPr>
          <w:sz w:val="32"/>
          <w:szCs w:val="32"/>
        </w:rPr>
        <w:t>[5]. Trang web: https://www.educba.com/uniform-cost-search/</w:t>
      </w:r>
    </w:p>
    <w:sectPr w:rsidR="002A6BC0" w:rsidRPr="002F0FA7" w:rsidSect="00DB7595">
      <w:headerReference w:type="default" r:id="rId47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2F064" w14:textId="77777777" w:rsidR="00FC43E1" w:rsidRDefault="00FC43E1" w:rsidP="00453AB1">
      <w:r>
        <w:separator/>
      </w:r>
    </w:p>
  </w:endnote>
  <w:endnote w:type="continuationSeparator" w:id="0">
    <w:p w14:paraId="79E22692" w14:textId="77777777" w:rsidR="00FC43E1" w:rsidRDefault="00FC43E1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4F810" w14:textId="77777777" w:rsidR="00FC43E1" w:rsidRDefault="00FC43E1" w:rsidP="00453AB1">
      <w:r>
        <w:separator/>
      </w:r>
    </w:p>
  </w:footnote>
  <w:footnote w:type="continuationSeparator" w:id="0">
    <w:p w14:paraId="0C6A9AC5" w14:textId="77777777" w:rsidR="00FC43E1" w:rsidRDefault="00FC43E1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E1F42" w14:textId="77777777" w:rsidR="00B118C8" w:rsidRDefault="00B118C8">
    <w:pPr>
      <w:pStyle w:val="Header"/>
      <w:jc w:val="center"/>
    </w:pPr>
  </w:p>
  <w:p w14:paraId="08221ECA" w14:textId="77777777" w:rsidR="00B118C8" w:rsidRDefault="00B118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218D21B" w14:textId="77777777" w:rsidR="00B118C8" w:rsidRDefault="00B118C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F9D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1D4142AF" w14:textId="77777777" w:rsidR="00B118C8" w:rsidRDefault="00B118C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E79471" w14:textId="77777777" w:rsidR="00DB7595" w:rsidRDefault="00DB759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F9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9366D6C" w14:textId="77777777" w:rsidR="00DB7595" w:rsidRDefault="00DB7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7370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" w15:restartNumberingAfterBreak="0">
    <w:nsid w:val="01E551CD"/>
    <w:multiLevelType w:val="multilevel"/>
    <w:tmpl w:val="E196D03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2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B2114D"/>
    <w:multiLevelType w:val="multilevel"/>
    <w:tmpl w:val="DCC034D6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760" w:hanging="2160"/>
      </w:pPr>
      <w:rPr>
        <w:rFonts w:hint="default"/>
      </w:rPr>
    </w:lvl>
  </w:abstractNum>
  <w:abstractNum w:abstractNumId="6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4107A"/>
    <w:multiLevelType w:val="hybridMultilevel"/>
    <w:tmpl w:val="BA583D0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 w15:restartNumberingAfterBreak="0">
    <w:nsid w:val="305737F1"/>
    <w:multiLevelType w:val="multilevel"/>
    <w:tmpl w:val="A9525E7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9" w15:restartNumberingAfterBreak="0">
    <w:nsid w:val="33D11220"/>
    <w:multiLevelType w:val="hybridMultilevel"/>
    <w:tmpl w:val="FB82437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37050273"/>
    <w:multiLevelType w:val="multilevel"/>
    <w:tmpl w:val="6D5A7BC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F33991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3" w15:restartNumberingAfterBreak="0">
    <w:nsid w:val="404F5534"/>
    <w:multiLevelType w:val="multilevel"/>
    <w:tmpl w:val="C49E9D9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14" w15:restartNumberingAfterBreak="0">
    <w:nsid w:val="450811BD"/>
    <w:multiLevelType w:val="multilevel"/>
    <w:tmpl w:val="42A636D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5" w15:restartNumberingAfterBreak="0">
    <w:nsid w:val="4BBD5AF9"/>
    <w:multiLevelType w:val="multilevel"/>
    <w:tmpl w:val="3B0814E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6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A3032B"/>
    <w:multiLevelType w:val="multilevel"/>
    <w:tmpl w:val="599ACDFC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72" w:hanging="2160"/>
      </w:pPr>
      <w:rPr>
        <w:rFonts w:hint="default"/>
      </w:rPr>
    </w:lvl>
  </w:abstractNum>
  <w:abstractNum w:abstractNumId="19" w15:restartNumberingAfterBreak="0">
    <w:nsid w:val="63C83348"/>
    <w:multiLevelType w:val="multilevel"/>
    <w:tmpl w:val="0E2CECE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0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36672"/>
    <w:multiLevelType w:val="multilevel"/>
    <w:tmpl w:val="C8BEBCB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abstractNum w:abstractNumId="22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6"/>
  </w:num>
  <w:num w:numId="3">
    <w:abstractNumId w:val="20"/>
  </w:num>
  <w:num w:numId="4">
    <w:abstractNumId w:val="24"/>
  </w:num>
  <w:num w:numId="5">
    <w:abstractNumId w:val="2"/>
  </w:num>
  <w:num w:numId="6">
    <w:abstractNumId w:val="6"/>
  </w:num>
  <w:num w:numId="7">
    <w:abstractNumId w:val="17"/>
  </w:num>
  <w:num w:numId="8">
    <w:abstractNumId w:val="22"/>
  </w:num>
  <w:num w:numId="9">
    <w:abstractNumId w:val="4"/>
  </w:num>
  <w:num w:numId="10">
    <w:abstractNumId w:val="11"/>
  </w:num>
  <w:num w:numId="11">
    <w:abstractNumId w:val="23"/>
  </w:num>
  <w:num w:numId="12">
    <w:abstractNumId w:val="1"/>
  </w:num>
  <w:num w:numId="13">
    <w:abstractNumId w:val="0"/>
  </w:num>
  <w:num w:numId="14">
    <w:abstractNumId w:val="14"/>
  </w:num>
  <w:num w:numId="15">
    <w:abstractNumId w:val="19"/>
  </w:num>
  <w:num w:numId="16">
    <w:abstractNumId w:val="12"/>
  </w:num>
  <w:num w:numId="17">
    <w:abstractNumId w:val="13"/>
  </w:num>
  <w:num w:numId="18">
    <w:abstractNumId w:val="15"/>
  </w:num>
  <w:num w:numId="19">
    <w:abstractNumId w:val="8"/>
  </w:num>
  <w:num w:numId="20">
    <w:abstractNumId w:val="21"/>
  </w:num>
  <w:num w:numId="21">
    <w:abstractNumId w:val="18"/>
  </w:num>
  <w:num w:numId="22">
    <w:abstractNumId w:val="7"/>
  </w:num>
  <w:num w:numId="23">
    <w:abstractNumId w:val="9"/>
  </w:num>
  <w:num w:numId="24">
    <w:abstractNumId w:val="5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FF6"/>
    <w:rsid w:val="00000FCE"/>
    <w:rsid w:val="000112C6"/>
    <w:rsid w:val="00024496"/>
    <w:rsid w:val="000258FC"/>
    <w:rsid w:val="00053ABE"/>
    <w:rsid w:val="000A46FB"/>
    <w:rsid w:val="000C2085"/>
    <w:rsid w:val="000F23D7"/>
    <w:rsid w:val="00100081"/>
    <w:rsid w:val="00101B8D"/>
    <w:rsid w:val="00104622"/>
    <w:rsid w:val="00104EBC"/>
    <w:rsid w:val="00122D5F"/>
    <w:rsid w:val="00125329"/>
    <w:rsid w:val="00133FC1"/>
    <w:rsid w:val="00137133"/>
    <w:rsid w:val="00142BF6"/>
    <w:rsid w:val="0016421B"/>
    <w:rsid w:val="00200BF9"/>
    <w:rsid w:val="002014B4"/>
    <w:rsid w:val="00207DC2"/>
    <w:rsid w:val="002431C0"/>
    <w:rsid w:val="00243714"/>
    <w:rsid w:val="00250629"/>
    <w:rsid w:val="00252F26"/>
    <w:rsid w:val="002655BE"/>
    <w:rsid w:val="00267BE9"/>
    <w:rsid w:val="0028375E"/>
    <w:rsid w:val="002860CF"/>
    <w:rsid w:val="00291721"/>
    <w:rsid w:val="002948F1"/>
    <w:rsid w:val="00294A42"/>
    <w:rsid w:val="002A6BC0"/>
    <w:rsid w:val="002D4629"/>
    <w:rsid w:val="002D796D"/>
    <w:rsid w:val="002F0FA7"/>
    <w:rsid w:val="002F40DE"/>
    <w:rsid w:val="00320337"/>
    <w:rsid w:val="003218FF"/>
    <w:rsid w:val="00324808"/>
    <w:rsid w:val="003862FB"/>
    <w:rsid w:val="003A4E5A"/>
    <w:rsid w:val="003B2712"/>
    <w:rsid w:val="003B6CE5"/>
    <w:rsid w:val="003C2379"/>
    <w:rsid w:val="003E2FC5"/>
    <w:rsid w:val="003F058C"/>
    <w:rsid w:val="00401CCC"/>
    <w:rsid w:val="00427297"/>
    <w:rsid w:val="00430AD7"/>
    <w:rsid w:val="00434EA1"/>
    <w:rsid w:val="00446769"/>
    <w:rsid w:val="004523F3"/>
    <w:rsid w:val="00453AB1"/>
    <w:rsid w:val="004579AC"/>
    <w:rsid w:val="00466B3D"/>
    <w:rsid w:val="00473242"/>
    <w:rsid w:val="004A1C78"/>
    <w:rsid w:val="004A3EFA"/>
    <w:rsid w:val="004A7C39"/>
    <w:rsid w:val="004E1590"/>
    <w:rsid w:val="004E3C16"/>
    <w:rsid w:val="004E6080"/>
    <w:rsid w:val="004F5732"/>
    <w:rsid w:val="005315E1"/>
    <w:rsid w:val="00545B73"/>
    <w:rsid w:val="00545E85"/>
    <w:rsid w:val="00593511"/>
    <w:rsid w:val="00594A25"/>
    <w:rsid w:val="005A7FC6"/>
    <w:rsid w:val="005C7A43"/>
    <w:rsid w:val="005D5C20"/>
    <w:rsid w:val="005D63BE"/>
    <w:rsid w:val="005E600E"/>
    <w:rsid w:val="0060784B"/>
    <w:rsid w:val="00611610"/>
    <w:rsid w:val="0064189C"/>
    <w:rsid w:val="00647B62"/>
    <w:rsid w:val="00650B30"/>
    <w:rsid w:val="00650D6A"/>
    <w:rsid w:val="006512D8"/>
    <w:rsid w:val="00660070"/>
    <w:rsid w:val="00670338"/>
    <w:rsid w:val="00674814"/>
    <w:rsid w:val="00694839"/>
    <w:rsid w:val="006C56EC"/>
    <w:rsid w:val="006D7AC3"/>
    <w:rsid w:val="00732651"/>
    <w:rsid w:val="00737340"/>
    <w:rsid w:val="007375BD"/>
    <w:rsid w:val="00746578"/>
    <w:rsid w:val="00757F45"/>
    <w:rsid w:val="00762FF3"/>
    <w:rsid w:val="00765FF6"/>
    <w:rsid w:val="007814EC"/>
    <w:rsid w:val="0078271B"/>
    <w:rsid w:val="00783ADA"/>
    <w:rsid w:val="00791EED"/>
    <w:rsid w:val="00794AD9"/>
    <w:rsid w:val="007A00F9"/>
    <w:rsid w:val="007B1A23"/>
    <w:rsid w:val="007B7FF5"/>
    <w:rsid w:val="007C08E8"/>
    <w:rsid w:val="007E5F2A"/>
    <w:rsid w:val="007E6AB9"/>
    <w:rsid w:val="007E7FF7"/>
    <w:rsid w:val="0085718D"/>
    <w:rsid w:val="008577E4"/>
    <w:rsid w:val="00857983"/>
    <w:rsid w:val="00867BE4"/>
    <w:rsid w:val="00867C2D"/>
    <w:rsid w:val="00880D36"/>
    <w:rsid w:val="008E6453"/>
    <w:rsid w:val="00911EC4"/>
    <w:rsid w:val="0091328A"/>
    <w:rsid w:val="00921C2F"/>
    <w:rsid w:val="00921EBB"/>
    <w:rsid w:val="00922BC6"/>
    <w:rsid w:val="00925558"/>
    <w:rsid w:val="00937CEF"/>
    <w:rsid w:val="00942B81"/>
    <w:rsid w:val="0094744D"/>
    <w:rsid w:val="00950D28"/>
    <w:rsid w:val="00952EE2"/>
    <w:rsid w:val="00967811"/>
    <w:rsid w:val="0097479A"/>
    <w:rsid w:val="00987499"/>
    <w:rsid w:val="009C54CB"/>
    <w:rsid w:val="009D7576"/>
    <w:rsid w:val="00A075CB"/>
    <w:rsid w:val="00A32C69"/>
    <w:rsid w:val="00A333EE"/>
    <w:rsid w:val="00A93A02"/>
    <w:rsid w:val="00AC3DE7"/>
    <w:rsid w:val="00AE1B59"/>
    <w:rsid w:val="00B10206"/>
    <w:rsid w:val="00B118C8"/>
    <w:rsid w:val="00B1288D"/>
    <w:rsid w:val="00B13566"/>
    <w:rsid w:val="00B47188"/>
    <w:rsid w:val="00B475C6"/>
    <w:rsid w:val="00B61309"/>
    <w:rsid w:val="00B62922"/>
    <w:rsid w:val="00B7648F"/>
    <w:rsid w:val="00B8489D"/>
    <w:rsid w:val="00B84F70"/>
    <w:rsid w:val="00B9075C"/>
    <w:rsid w:val="00BB2B2A"/>
    <w:rsid w:val="00BC3ADC"/>
    <w:rsid w:val="00BF103F"/>
    <w:rsid w:val="00C0553D"/>
    <w:rsid w:val="00C07737"/>
    <w:rsid w:val="00C31564"/>
    <w:rsid w:val="00C3579C"/>
    <w:rsid w:val="00C56904"/>
    <w:rsid w:val="00C70A1B"/>
    <w:rsid w:val="00C75086"/>
    <w:rsid w:val="00C834A6"/>
    <w:rsid w:val="00CA1C39"/>
    <w:rsid w:val="00CB6263"/>
    <w:rsid w:val="00CC036A"/>
    <w:rsid w:val="00CD13EC"/>
    <w:rsid w:val="00CE5555"/>
    <w:rsid w:val="00CE61E9"/>
    <w:rsid w:val="00CE7F1A"/>
    <w:rsid w:val="00D27DF1"/>
    <w:rsid w:val="00D34D21"/>
    <w:rsid w:val="00D54694"/>
    <w:rsid w:val="00D62C2A"/>
    <w:rsid w:val="00D76CDD"/>
    <w:rsid w:val="00DB32BB"/>
    <w:rsid w:val="00DB7595"/>
    <w:rsid w:val="00DC2276"/>
    <w:rsid w:val="00DD74FD"/>
    <w:rsid w:val="00E42F9D"/>
    <w:rsid w:val="00E45196"/>
    <w:rsid w:val="00E570DA"/>
    <w:rsid w:val="00E73E69"/>
    <w:rsid w:val="00E766EA"/>
    <w:rsid w:val="00E76F2D"/>
    <w:rsid w:val="00E862FD"/>
    <w:rsid w:val="00EA3713"/>
    <w:rsid w:val="00EB4761"/>
    <w:rsid w:val="00F00838"/>
    <w:rsid w:val="00F305C5"/>
    <w:rsid w:val="00F42495"/>
    <w:rsid w:val="00F56CBE"/>
    <w:rsid w:val="00F6183C"/>
    <w:rsid w:val="00F63FD0"/>
    <w:rsid w:val="00F642B9"/>
    <w:rsid w:val="00F873EF"/>
    <w:rsid w:val="00FA0719"/>
    <w:rsid w:val="00FB3DFE"/>
    <w:rsid w:val="00FC43E1"/>
    <w:rsid w:val="00FC49BB"/>
    <w:rsid w:val="00FF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BB9DC"/>
  <w15:docId w15:val="{4554CAFA-E2B7-4EED-B4FE-FE971CF50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ListParagraph">
    <w:name w:val="List Paragraph"/>
    <w:basedOn w:val="Normal"/>
    <w:uiPriority w:val="34"/>
    <w:qFormat/>
    <w:rsid w:val="008577E4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5E600E"/>
  </w:style>
  <w:style w:type="character" w:customStyle="1" w:styleId="fontstyle01">
    <w:name w:val="fontstyle01"/>
    <w:basedOn w:val="DefaultParagraphFont"/>
    <w:rsid w:val="003B6CE5"/>
    <w:rPr>
      <w:rFonts w:ascii="Times-Roman" w:hAnsi="Times-Roman" w:hint="default"/>
      <w:b w:val="0"/>
      <w:bCs w:val="0"/>
      <w:i w:val="0"/>
      <w:iCs w:val="0"/>
      <w:color w:val="000000"/>
      <w:sz w:val="34"/>
      <w:szCs w:val="34"/>
    </w:rPr>
  </w:style>
  <w:style w:type="character" w:styleId="UnresolvedMention">
    <w:name w:val="Unresolved Mention"/>
    <w:basedOn w:val="DefaultParagraphFont"/>
    <w:uiPriority w:val="99"/>
    <w:semiHidden/>
    <w:unhideWhenUsed/>
    <w:rsid w:val="002A6B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algorithms-and-technologies.com/a_star/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tmp"/><Relationship Id="rId40" Type="http://schemas.openxmlformats.org/officeDocument/2006/relationships/image" Target="media/image31.png"/><Relationship Id="rId45" Type="http://schemas.openxmlformats.org/officeDocument/2006/relationships/image" Target="media/image36.tmp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tm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tmp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DT\CH-Khai%20thac%20tap%20du%20lieu%20lon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77E34-69D4-4AF6-913B-705F86FFE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907</TotalTime>
  <Pages>19</Pages>
  <Words>1097</Words>
  <Characters>6258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BuiHung</dc:creator>
  <cp:lastModifiedBy>Nghĩa</cp:lastModifiedBy>
  <cp:revision>75</cp:revision>
  <dcterms:created xsi:type="dcterms:W3CDTF">2021-02-28T15:29:00Z</dcterms:created>
  <dcterms:modified xsi:type="dcterms:W3CDTF">2021-03-12T01:54:00Z</dcterms:modified>
</cp:coreProperties>
</file>